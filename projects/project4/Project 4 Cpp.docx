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4B0F" w14:textId="5089D478" w:rsidR="00B51613" w:rsidRDefault="00B51613">
      <w:r>
        <w:t xml:space="preserve">Project </w:t>
      </w:r>
      <w:r w:rsidR="00785A17">
        <w:t>4</w:t>
      </w:r>
    </w:p>
    <w:p w14:paraId="381A40F6" w14:textId="63829D1E" w:rsidR="006A0756" w:rsidRDefault="00785A17" w:rsidP="00EE78DF">
      <w:pPr>
        <w:pStyle w:val="Title"/>
      </w:pPr>
      <w:r>
        <w:t>Traffic Simulation</w:t>
      </w:r>
      <w:r w:rsidR="00B23F0D">
        <w:t xml:space="preserve"> in C++</w:t>
      </w:r>
    </w:p>
    <w:p w14:paraId="623B0032" w14:textId="77777777" w:rsidR="005D7A37" w:rsidRDefault="00605D55" w:rsidP="00605D55">
      <w:pPr>
        <w:pStyle w:val="Heading2"/>
      </w:pPr>
      <w:r>
        <w:t>Summary:</w:t>
      </w:r>
    </w:p>
    <w:p w14:paraId="58C75DFA" w14:textId="6A2A2FA6" w:rsidR="00785A17" w:rsidRDefault="00785A17" w:rsidP="00785A17">
      <w:r>
        <w:t>Write a program that simulates a 4-way traffic intersection using queues to model each lane of traffic. Your program will model several light patterns, manage different arrival rates, and account for emergency vehicles.</w:t>
      </w:r>
    </w:p>
    <w:p w14:paraId="292F695E" w14:textId="77777777" w:rsidR="004430D9" w:rsidRDefault="004430D9" w:rsidP="00EE78DF">
      <w:pPr>
        <w:pStyle w:val="Heading2"/>
      </w:pPr>
      <w:r>
        <w:t>Provided files:</w:t>
      </w:r>
    </w:p>
    <w:p w14:paraId="1AEA0FF8" w14:textId="4EC2C3F2" w:rsidR="004430D9" w:rsidRDefault="00785A17" w:rsidP="00785A17">
      <w:pPr>
        <w:pStyle w:val="ListParagraph"/>
        <w:numPr>
          <w:ilvl w:val="0"/>
          <w:numId w:val="3"/>
        </w:numPr>
      </w:pPr>
      <w:r>
        <w:t xml:space="preserve">Queue </w:t>
      </w:r>
      <w:r w:rsidR="00E14CA6">
        <w:t xml:space="preserve">Class </w:t>
      </w:r>
      <w:r>
        <w:t xml:space="preserve">implementation: </w:t>
      </w:r>
      <w:r w:rsidRPr="00785A17">
        <w:rPr>
          <w:rStyle w:val="CodeWPIChar"/>
        </w:rPr>
        <w:t>queue.c</w:t>
      </w:r>
      <w:r w:rsidR="00E14CA6">
        <w:rPr>
          <w:rStyle w:val="CodeWPIChar"/>
        </w:rPr>
        <w:t>pp</w:t>
      </w:r>
      <w:r>
        <w:t xml:space="preserve"> and </w:t>
      </w:r>
      <w:r w:rsidRPr="00785A17">
        <w:rPr>
          <w:rStyle w:val="CodeWPIChar"/>
        </w:rPr>
        <w:t>queue.h</w:t>
      </w:r>
    </w:p>
    <w:p w14:paraId="518A999F" w14:textId="318E35D9" w:rsidR="00785A17" w:rsidRDefault="00785A17" w:rsidP="00785A17">
      <w:pPr>
        <w:pStyle w:val="ListParagraph"/>
        <w:numPr>
          <w:ilvl w:val="0"/>
          <w:numId w:val="3"/>
        </w:numPr>
      </w:pPr>
      <w:r>
        <w:t xml:space="preserve">Node and Car struct definitions: </w:t>
      </w:r>
      <w:r w:rsidR="00E14CA6">
        <w:rPr>
          <w:rStyle w:val="CodeWPIChar"/>
        </w:rPr>
        <w:t>node</w:t>
      </w:r>
      <w:r w:rsidRPr="00785A17">
        <w:rPr>
          <w:rStyle w:val="CodeWPIChar"/>
        </w:rPr>
        <w:t>.</w:t>
      </w:r>
      <w:r w:rsidR="00E14CA6">
        <w:rPr>
          <w:rStyle w:val="CodeWPIChar"/>
        </w:rPr>
        <w:t>cpp</w:t>
      </w:r>
      <w:r w:rsidR="00E14CA6" w:rsidRPr="00E14CA6">
        <w:t xml:space="preserve"> </w:t>
      </w:r>
      <w:r w:rsidR="00E14CA6">
        <w:t xml:space="preserve">and </w:t>
      </w:r>
      <w:r w:rsidR="00E14CA6">
        <w:rPr>
          <w:rStyle w:val="CodeWPIChar"/>
        </w:rPr>
        <w:t>node</w:t>
      </w:r>
      <w:r w:rsidR="00E14CA6" w:rsidRPr="00785A17">
        <w:rPr>
          <w:rStyle w:val="CodeWPIChar"/>
        </w:rPr>
        <w:t>.h</w:t>
      </w:r>
    </w:p>
    <w:p w14:paraId="1C4FC224" w14:textId="59E364A1" w:rsidR="00785A17" w:rsidRDefault="00785A17" w:rsidP="00785A17">
      <w:pPr>
        <w:pStyle w:val="ListParagraph"/>
        <w:numPr>
          <w:ilvl w:val="0"/>
          <w:numId w:val="3"/>
        </w:numPr>
      </w:pPr>
      <w:r>
        <w:t xml:space="preserve">Road </w:t>
      </w:r>
      <w:r w:rsidR="00E14CA6">
        <w:t>Class</w:t>
      </w:r>
      <w:r>
        <w:t xml:space="preserve"> definition: </w:t>
      </w:r>
      <w:r w:rsidRPr="00785A17">
        <w:rPr>
          <w:rStyle w:val="CodeWPIChar"/>
        </w:rPr>
        <w:t>road.h</w:t>
      </w:r>
    </w:p>
    <w:p w14:paraId="1867E19E" w14:textId="206CC932" w:rsidR="004A5397" w:rsidRDefault="00785A17" w:rsidP="004A5397">
      <w:pPr>
        <w:pStyle w:val="ListParagraph"/>
        <w:numPr>
          <w:ilvl w:val="0"/>
          <w:numId w:val="3"/>
        </w:numPr>
        <w:rPr>
          <w:rStyle w:val="CodeWPIChar"/>
          <w:rFonts w:asciiTheme="minorHAnsi" w:hAnsiTheme="minorHAnsi" w:cstheme="minorHAnsi"/>
        </w:rPr>
      </w:pPr>
      <w:r>
        <w:rPr>
          <w:rStyle w:val="CodeWPIChar"/>
        </w:rPr>
        <w:t>t</w:t>
      </w:r>
      <w:r w:rsidRPr="00785A17">
        <w:rPr>
          <w:rStyle w:val="CodeWPIChar"/>
        </w:rPr>
        <w:t>o_run.txt</w:t>
      </w:r>
      <w:r>
        <w:rPr>
          <w:rStyle w:val="CodeWPIChar"/>
          <w:rFonts w:asciiTheme="minorHAnsi" w:hAnsiTheme="minorHAnsi" w:cstheme="minorHAnsi"/>
        </w:rPr>
        <w:t xml:space="preserve">: A list </w:t>
      </w:r>
      <w:r w:rsidR="004A5397">
        <w:rPr>
          <w:rStyle w:val="CodeWPIChar"/>
          <w:rFonts w:asciiTheme="minorHAnsi" w:hAnsiTheme="minorHAnsi" w:cstheme="minorHAnsi"/>
        </w:rPr>
        <w:t xml:space="preserve">of </w:t>
      </w:r>
      <w:r>
        <w:rPr>
          <w:rStyle w:val="CodeWPIChar"/>
          <w:rFonts w:asciiTheme="minorHAnsi" w:hAnsiTheme="minorHAnsi" w:cstheme="minorHAnsi"/>
        </w:rPr>
        <w:t>run instructions for different simulations</w:t>
      </w:r>
    </w:p>
    <w:p w14:paraId="57A6C28A" w14:textId="2AD99075" w:rsidR="00CF4625" w:rsidRPr="004A5397" w:rsidRDefault="00B04AD8" w:rsidP="004A5397">
      <w:pPr>
        <w:pStyle w:val="ListParagraph"/>
        <w:numPr>
          <w:ilvl w:val="0"/>
          <w:numId w:val="3"/>
        </w:numPr>
        <w:rPr>
          <w:rStyle w:val="CodeWPIChar"/>
          <w:rFonts w:asciiTheme="minorHAnsi" w:hAnsiTheme="minorHAnsi" w:cstheme="minorHAnsi"/>
        </w:rPr>
      </w:pPr>
      <w:r w:rsidRPr="00B04AD8">
        <w:rPr>
          <w:rStyle w:val="CodeWPIChar"/>
        </w:rPr>
        <w:t>rates.txt</w:t>
      </w:r>
      <w:r>
        <w:rPr>
          <w:rStyle w:val="CodeWPIChar"/>
          <w:rFonts w:asciiTheme="minorHAnsi" w:hAnsiTheme="minorHAnsi" w:cstheme="minorHAnsi"/>
        </w:rPr>
        <w:t xml:space="preserve">, </w:t>
      </w:r>
      <w:r w:rsidRPr="00B04AD8">
        <w:rPr>
          <w:rStyle w:val="CodeWPIChar"/>
        </w:rPr>
        <w:t>rates_closed.txt</w:t>
      </w:r>
      <w:r>
        <w:rPr>
          <w:rStyle w:val="CodeWPIChar"/>
          <w:rFonts w:asciiTheme="minorHAnsi" w:hAnsiTheme="minorHAnsi" w:cstheme="minorHAnsi"/>
        </w:rPr>
        <w:t xml:space="preserve">, </w:t>
      </w:r>
      <w:r w:rsidRPr="00B04AD8">
        <w:rPr>
          <w:rStyle w:val="CodeWPIChar"/>
        </w:rPr>
        <w:t>rates_main_st.txt</w:t>
      </w:r>
      <w:r>
        <w:rPr>
          <w:rStyle w:val="CodeWPIChar"/>
          <w:rFonts w:asciiTheme="minorHAnsi" w:hAnsiTheme="minorHAnsi" w:cstheme="minorHAnsi"/>
        </w:rPr>
        <w:t xml:space="preserve"> and r</w:t>
      </w:r>
      <w:r w:rsidRPr="00B04AD8">
        <w:rPr>
          <w:rStyle w:val="CodeWPIChar"/>
        </w:rPr>
        <w:t>ates_one_slow.txt</w:t>
      </w:r>
    </w:p>
    <w:p w14:paraId="0D1E471E" w14:textId="1A7EE05D" w:rsidR="00785A17" w:rsidRPr="00785A17" w:rsidRDefault="00785A17" w:rsidP="00785A17">
      <w:pPr>
        <w:pStyle w:val="ListParagraph"/>
        <w:numPr>
          <w:ilvl w:val="0"/>
          <w:numId w:val="3"/>
        </w:numPr>
        <w:rPr>
          <w:rStyle w:val="CodeWPIChar"/>
          <w:rFonts w:asciiTheme="minorHAnsi" w:hAnsiTheme="minorHAnsi" w:cstheme="minorHAnsi"/>
        </w:rPr>
      </w:pPr>
      <w:r w:rsidRPr="00785A17">
        <w:rPr>
          <w:rStyle w:val="CodeWPIChar"/>
          <w:rFonts w:asciiTheme="minorHAnsi" w:hAnsiTheme="minorHAnsi" w:cstheme="minorHAnsi"/>
        </w:rPr>
        <w:t xml:space="preserve">Example input and output are in the </w:t>
      </w:r>
      <w:r w:rsidRPr="00785A17">
        <w:rPr>
          <w:rStyle w:val="CodeWPIChar"/>
        </w:rPr>
        <w:t>simulation_results</w:t>
      </w:r>
      <w:r w:rsidRPr="00785A17">
        <w:rPr>
          <w:rStyle w:val="CodeWPIChar"/>
          <w:rFonts w:asciiTheme="minorHAnsi" w:hAnsiTheme="minorHAnsi" w:cstheme="minorHAnsi"/>
        </w:rPr>
        <w:t xml:space="preserve"> folder</w:t>
      </w:r>
    </w:p>
    <w:p w14:paraId="20736840" w14:textId="77777777" w:rsidR="005D7A37" w:rsidRDefault="00EE78DF" w:rsidP="00EE78DF">
      <w:pPr>
        <w:pStyle w:val="Heading2"/>
      </w:pPr>
      <w:r w:rsidRPr="00EE78DF">
        <w:t>Deliverables:</w:t>
      </w:r>
    </w:p>
    <w:p w14:paraId="6391B953" w14:textId="6FC15420" w:rsidR="007057D4" w:rsidRDefault="007057D4" w:rsidP="007057D4">
      <w:pPr>
        <w:pStyle w:val="CodeWPI"/>
        <w:numPr>
          <w:ilvl w:val="0"/>
          <w:numId w:val="5"/>
        </w:numPr>
      </w:pPr>
      <w:r>
        <w:t>README.txt</w:t>
      </w:r>
    </w:p>
    <w:p w14:paraId="067319D9" w14:textId="03F94A17" w:rsidR="004430D9" w:rsidRDefault="00785A17" w:rsidP="007057D4">
      <w:pPr>
        <w:pStyle w:val="CodeWPI"/>
        <w:numPr>
          <w:ilvl w:val="0"/>
          <w:numId w:val="5"/>
        </w:numPr>
      </w:pPr>
      <w:r>
        <w:t>road.c</w:t>
      </w:r>
      <w:r w:rsidR="00E14CA6">
        <w:t>pp</w:t>
      </w:r>
    </w:p>
    <w:p w14:paraId="04D88F9E" w14:textId="35279096" w:rsidR="00785A17" w:rsidRDefault="00785A17" w:rsidP="00785A17">
      <w:pPr>
        <w:pStyle w:val="ListParagraph"/>
        <w:numPr>
          <w:ilvl w:val="0"/>
          <w:numId w:val="3"/>
        </w:numPr>
      </w:pPr>
      <w:r>
        <w:t xml:space="preserve">At least 2 </w:t>
      </w:r>
      <w:r w:rsidRPr="00CB6444">
        <w:rPr>
          <w:rStyle w:val="CodeWPIChar"/>
        </w:rPr>
        <w:t>.c</w:t>
      </w:r>
      <w:r w:rsidR="00E14CA6">
        <w:rPr>
          <w:rStyle w:val="CodeWPIChar"/>
        </w:rPr>
        <w:t>pp</w:t>
      </w:r>
      <w:r>
        <w:t xml:space="preserve"> </w:t>
      </w:r>
      <w:r w:rsidR="009235A2">
        <w:t xml:space="preserve">additional </w:t>
      </w:r>
      <w:r>
        <w:t xml:space="preserve">files and 1 </w:t>
      </w:r>
      <w:r w:rsidRPr="00CB6444">
        <w:rPr>
          <w:rStyle w:val="CodeWPIChar"/>
        </w:rPr>
        <w:t xml:space="preserve">.h </w:t>
      </w:r>
      <w:r>
        <w:t>file</w:t>
      </w:r>
      <w:r w:rsidR="009235A2">
        <w:t xml:space="preserve"> for the simulation program</w:t>
      </w:r>
    </w:p>
    <w:p w14:paraId="73CF30B2" w14:textId="77777777" w:rsidR="007057D4" w:rsidRDefault="00785A17" w:rsidP="00785A17">
      <w:pPr>
        <w:pStyle w:val="ListParagraph"/>
        <w:numPr>
          <w:ilvl w:val="0"/>
          <w:numId w:val="3"/>
        </w:numPr>
      </w:pPr>
      <w:r>
        <w:t xml:space="preserve">A </w:t>
      </w:r>
      <w:r w:rsidRPr="00CB6444">
        <w:rPr>
          <w:rStyle w:val="CodeWPIChar"/>
        </w:rPr>
        <w:t>makefile</w:t>
      </w:r>
      <w:r>
        <w:t xml:space="preserve"> to compile your simulation</w:t>
      </w:r>
      <w:r w:rsidR="007057D4">
        <w:t xml:space="preserve"> and the analysis code</w:t>
      </w:r>
    </w:p>
    <w:p w14:paraId="4F6175F8" w14:textId="2837B38C" w:rsidR="007057D4" w:rsidRDefault="007057D4" w:rsidP="007057D4">
      <w:pPr>
        <w:pStyle w:val="ListParagraph"/>
        <w:numPr>
          <w:ilvl w:val="1"/>
          <w:numId w:val="3"/>
        </w:numPr>
      </w:pPr>
      <w:r>
        <w:t xml:space="preserve">The keyword for the simulation should be: </w:t>
      </w:r>
      <w:r w:rsidRPr="007057D4">
        <w:rPr>
          <w:rStyle w:val="CodeWPIChar"/>
        </w:rPr>
        <w:t>run</w:t>
      </w:r>
      <w:r>
        <w:rPr>
          <w:rStyle w:val="CodeWPIChar"/>
        </w:rPr>
        <w:t>S</w:t>
      </w:r>
      <w:r w:rsidRPr="007057D4">
        <w:rPr>
          <w:rStyle w:val="CodeWPIChar"/>
        </w:rPr>
        <w:t>im</w:t>
      </w:r>
    </w:p>
    <w:p w14:paraId="7CEA1638" w14:textId="2BC2130C" w:rsidR="00785A17" w:rsidRDefault="00785A17" w:rsidP="007057D4">
      <w:pPr>
        <w:pStyle w:val="ListParagraph"/>
        <w:numPr>
          <w:ilvl w:val="1"/>
          <w:numId w:val="3"/>
        </w:numPr>
      </w:pPr>
      <w:r>
        <w:t>The executable</w:t>
      </w:r>
      <w:r w:rsidR="007057D4">
        <w:t xml:space="preserve"> for your simulation</w:t>
      </w:r>
      <w:r>
        <w:t xml:space="preserve"> must be called </w:t>
      </w:r>
      <w:r w:rsidRPr="00785A17">
        <w:rPr>
          <w:rStyle w:val="CodeWPIChar"/>
        </w:rPr>
        <w:t>run_intersection</w:t>
      </w:r>
    </w:p>
    <w:p w14:paraId="65779A6F" w14:textId="35A543E7" w:rsidR="006F4900" w:rsidRDefault="006F4900" w:rsidP="006F4900">
      <w:pPr>
        <w:pStyle w:val="Heading2"/>
      </w:pPr>
      <w:r>
        <w:t>Input</w:t>
      </w:r>
      <w:r w:rsidR="005779E9">
        <w:t xml:space="preserve"> for the simulation</w:t>
      </w:r>
      <w:r>
        <w:t>:</w:t>
      </w:r>
    </w:p>
    <w:p w14:paraId="178779D6" w14:textId="3EDC3A07" w:rsidR="006F4900" w:rsidRDefault="00CE4E95" w:rsidP="00731ED9">
      <w:r>
        <w:t>Command line arguments will be used to specify the scenario to be run</w:t>
      </w:r>
      <w:r w:rsidR="00731ED9">
        <w:t xml:space="preserve"> ( The last two command line arguments are optional)</w:t>
      </w:r>
      <w:r>
        <w:t xml:space="preserve">. </w:t>
      </w:r>
    </w:p>
    <w:p w14:paraId="3996CE16" w14:textId="26319D07" w:rsidR="00CE4E95" w:rsidRDefault="00CE4E95" w:rsidP="00043449">
      <w:pPr>
        <w:pStyle w:val="CodeWPI"/>
      </w:pPr>
      <w:r>
        <w:t>./run_intersection rates.txt light_type</w:t>
      </w:r>
      <w:r w:rsidR="0081052D">
        <w:t xml:space="preserve"> </w:t>
      </w:r>
      <w:r w:rsidR="00AC5FFB">
        <w:t>run_</w:t>
      </w:r>
      <w:r w:rsidR="0081052D">
        <w:t>time emerg e_time</w:t>
      </w:r>
    </w:p>
    <w:p w14:paraId="386F0FE6" w14:textId="77777777" w:rsidR="00B60503" w:rsidRDefault="00B60503" w:rsidP="00CE4E95"/>
    <w:p w14:paraId="6BFEDCFC" w14:textId="40CAA029" w:rsidR="0081052D" w:rsidRDefault="0081052D" w:rsidP="00CE4E95">
      <w:r>
        <w:t>Where</w:t>
      </w:r>
    </w:p>
    <w:p w14:paraId="17C93053" w14:textId="68CC1D9D" w:rsidR="0081052D" w:rsidRDefault="00043449" w:rsidP="0081052D">
      <w:pPr>
        <w:pStyle w:val="ListParagraph"/>
        <w:numPr>
          <w:ilvl w:val="0"/>
          <w:numId w:val="3"/>
        </w:numPr>
      </w:pPr>
      <w:r w:rsidRPr="00043449">
        <w:rPr>
          <w:rStyle w:val="CodeWPIChar"/>
        </w:rPr>
        <w:t>r</w:t>
      </w:r>
      <w:r w:rsidR="0081052D" w:rsidRPr="00043449">
        <w:rPr>
          <w:rStyle w:val="CodeWPIChar"/>
        </w:rPr>
        <w:t>ate.txt</w:t>
      </w:r>
      <w:r w:rsidR="00224659">
        <w:tab/>
      </w:r>
      <w:r w:rsidR="00224659">
        <w:tab/>
      </w:r>
      <w:r w:rsidR="0081052D">
        <w:t>the input file listing the arrival rates for each road</w:t>
      </w:r>
    </w:p>
    <w:p w14:paraId="56670296" w14:textId="7C45318A" w:rsidR="0081052D" w:rsidRDefault="00043449" w:rsidP="0081052D">
      <w:pPr>
        <w:pStyle w:val="ListParagraph"/>
        <w:numPr>
          <w:ilvl w:val="0"/>
          <w:numId w:val="3"/>
        </w:numPr>
      </w:pPr>
      <w:r w:rsidRPr="00043449">
        <w:rPr>
          <w:rStyle w:val="CodeWPIChar"/>
        </w:rPr>
        <w:t>l</w:t>
      </w:r>
      <w:r w:rsidR="001A1E23" w:rsidRPr="00043449">
        <w:rPr>
          <w:rStyle w:val="CodeWPIChar"/>
        </w:rPr>
        <w:t>ight_type</w:t>
      </w:r>
      <w:r w:rsidR="001A1E23">
        <w:t xml:space="preserve"> </w:t>
      </w:r>
      <w:r w:rsidR="00224659">
        <w:tab/>
      </w:r>
      <w:r w:rsidR="00224659">
        <w:tab/>
      </w:r>
      <w:r w:rsidR="001A1E23">
        <w:t>specifies the light pattern to use</w:t>
      </w:r>
    </w:p>
    <w:p w14:paraId="21AAC18F" w14:textId="05ED9D1D" w:rsidR="001A1E23" w:rsidRDefault="00AC5FFB" w:rsidP="0081052D">
      <w:pPr>
        <w:pStyle w:val="ListParagraph"/>
        <w:numPr>
          <w:ilvl w:val="0"/>
          <w:numId w:val="3"/>
        </w:numPr>
      </w:pPr>
      <w:r>
        <w:rPr>
          <w:rStyle w:val="CodeWPIChar"/>
        </w:rPr>
        <w:t>run_</w:t>
      </w:r>
      <w:r w:rsidR="00043449">
        <w:rPr>
          <w:rStyle w:val="CodeWPIChar"/>
        </w:rPr>
        <w:t>t</w:t>
      </w:r>
      <w:r w:rsidR="001A1E23" w:rsidRPr="00043449">
        <w:rPr>
          <w:rStyle w:val="CodeWPIChar"/>
        </w:rPr>
        <w:t>ime</w:t>
      </w:r>
      <w:r w:rsidR="00224659">
        <w:tab/>
      </w:r>
      <w:r w:rsidR="00224659">
        <w:tab/>
      </w:r>
      <w:r w:rsidR="001A1E23">
        <w:t>the number of time steps to model in the simulation</w:t>
      </w:r>
    </w:p>
    <w:p w14:paraId="67A87E4C" w14:textId="3B8BFFE3" w:rsidR="001A1E23" w:rsidRDefault="00043449" w:rsidP="0081052D">
      <w:pPr>
        <w:pStyle w:val="ListParagraph"/>
        <w:numPr>
          <w:ilvl w:val="0"/>
          <w:numId w:val="3"/>
        </w:numPr>
      </w:pPr>
      <w:r>
        <w:rPr>
          <w:rStyle w:val="CodeWPIChar"/>
        </w:rPr>
        <w:t>e</w:t>
      </w:r>
      <w:r w:rsidR="001A1E23" w:rsidRPr="00043449">
        <w:rPr>
          <w:rStyle w:val="CodeWPIChar"/>
        </w:rPr>
        <w:t>merg</w:t>
      </w:r>
      <w:r w:rsidR="00224659">
        <w:tab/>
      </w:r>
      <w:r w:rsidR="00224659">
        <w:tab/>
      </w:r>
      <w:r w:rsidR="00224659">
        <w:tab/>
      </w:r>
      <w:r>
        <w:t>0 (no emergency vehicles) or 1 (use emergency vehicles)</w:t>
      </w:r>
    </w:p>
    <w:p w14:paraId="15A326AE" w14:textId="317391C2" w:rsidR="00043449" w:rsidRDefault="00043449" w:rsidP="0081052D">
      <w:pPr>
        <w:pStyle w:val="ListParagraph"/>
        <w:numPr>
          <w:ilvl w:val="0"/>
          <w:numId w:val="3"/>
        </w:numPr>
      </w:pPr>
      <w:r w:rsidRPr="00043449">
        <w:rPr>
          <w:rStyle w:val="CodeWPIChar"/>
        </w:rPr>
        <w:t>e_time</w:t>
      </w:r>
      <w:r w:rsidR="00224659">
        <w:tab/>
      </w:r>
      <w:r w:rsidR="00224659">
        <w:tab/>
      </w:r>
      <w:r>
        <w:t>the arrival time of the emergency vehicle</w:t>
      </w:r>
    </w:p>
    <w:p w14:paraId="734EE400" w14:textId="6F72F501" w:rsidR="00055A54" w:rsidRDefault="00055A54">
      <w:pPr>
        <w:spacing w:after="160" w:line="259" w:lineRule="auto"/>
      </w:pPr>
    </w:p>
    <w:p w14:paraId="08B34EF6" w14:textId="5AC6CBDB" w:rsidR="00382590" w:rsidRDefault="00382590" w:rsidP="00525AF6">
      <w:pPr>
        <w:pStyle w:val="Heading2"/>
      </w:pPr>
      <w:r>
        <w:t>The Assignment:</w:t>
      </w:r>
    </w:p>
    <w:p w14:paraId="59F06BD8" w14:textId="70E18A5E" w:rsidR="00731ED9" w:rsidRPr="00731ED9" w:rsidRDefault="00731ED9" w:rsidP="00731ED9">
      <w:pPr>
        <w:pStyle w:val="Heading3"/>
        <w:rPr>
          <w:sz w:val="24"/>
          <w:szCs w:val="24"/>
        </w:rPr>
      </w:pPr>
      <w:r w:rsidRPr="00731ED9">
        <w:rPr>
          <w:sz w:val="24"/>
          <w:szCs w:val="24"/>
        </w:rPr>
        <w:t>Writing the Simulation:</w:t>
      </w:r>
    </w:p>
    <w:p w14:paraId="6E0D84E0" w14:textId="7870008F" w:rsidR="00FA7B11" w:rsidRDefault="00682894" w:rsidP="00644B27">
      <w:pPr>
        <w:pStyle w:val="ListParagraph"/>
        <w:numPr>
          <w:ilvl w:val="0"/>
          <w:numId w:val="4"/>
        </w:numPr>
        <w:ind w:left="360"/>
      </w:pPr>
      <w:r>
        <w:t xml:space="preserve">Begin by implementing the functions defined in </w:t>
      </w:r>
      <w:r w:rsidRPr="00644B27">
        <w:rPr>
          <w:rStyle w:val="CodeWPIChar"/>
        </w:rPr>
        <w:t>road.h</w:t>
      </w:r>
      <w:r w:rsidR="00644B27">
        <w:t xml:space="preserve"> (do not modify </w:t>
      </w:r>
      <w:r w:rsidR="00644B27" w:rsidRPr="00644B27">
        <w:rPr>
          <w:rStyle w:val="CodeWPIChar"/>
        </w:rPr>
        <w:t>road.h</w:t>
      </w:r>
      <w:r w:rsidR="00644B27">
        <w:t>)</w:t>
      </w:r>
      <w:r w:rsidR="006312AA">
        <w:t xml:space="preserve">. </w:t>
      </w:r>
      <w:r w:rsidR="00E14CA6">
        <w:t>You should refer to road.c written in Lab 5</w:t>
      </w:r>
      <w:r w:rsidR="00CA5306">
        <w:t>. You can test</w:t>
      </w:r>
      <w:r w:rsidR="00CA5306" w:rsidRPr="00CA5306">
        <w:rPr>
          <w:rStyle w:val="CodeWPIChar"/>
        </w:rPr>
        <w:t xml:space="preserve"> </w:t>
      </w:r>
      <w:r w:rsidR="00CA5306" w:rsidRPr="00644B27">
        <w:rPr>
          <w:rStyle w:val="CodeWPIChar"/>
        </w:rPr>
        <w:t>road.</w:t>
      </w:r>
      <w:r w:rsidR="00CA5306">
        <w:rPr>
          <w:rStyle w:val="CodeWPIChar"/>
        </w:rPr>
        <w:t>c</w:t>
      </w:r>
      <w:r w:rsidR="00E14CA6">
        <w:rPr>
          <w:rStyle w:val="CodeWPIChar"/>
        </w:rPr>
        <w:t>pp</w:t>
      </w:r>
      <w:r w:rsidR="00CA5306">
        <w:t xml:space="preserve"> with </w:t>
      </w:r>
      <w:r w:rsidR="00CA5306">
        <w:rPr>
          <w:rStyle w:val="CodeWPIChar"/>
        </w:rPr>
        <w:t>test_r</w:t>
      </w:r>
      <w:r w:rsidR="00CA5306" w:rsidRPr="00644B27">
        <w:rPr>
          <w:rStyle w:val="CodeWPIChar"/>
        </w:rPr>
        <w:t>oad</w:t>
      </w:r>
      <w:r w:rsidR="00CA5306">
        <w:rPr>
          <w:rStyle w:val="CodeWPIChar"/>
        </w:rPr>
        <w:t>s</w:t>
      </w:r>
      <w:r w:rsidR="00CA5306" w:rsidRPr="00644B27">
        <w:rPr>
          <w:rStyle w:val="CodeWPIChar"/>
        </w:rPr>
        <w:t>.</w:t>
      </w:r>
      <w:r w:rsidR="00CA5306">
        <w:rPr>
          <w:rStyle w:val="CodeWPIChar"/>
        </w:rPr>
        <w:t>c</w:t>
      </w:r>
      <w:r w:rsidR="00E14CA6">
        <w:rPr>
          <w:rStyle w:val="CodeWPIChar"/>
        </w:rPr>
        <w:t>pp</w:t>
      </w:r>
    </w:p>
    <w:p w14:paraId="223075EA" w14:textId="3FE5EF1B" w:rsidR="00FA7B11" w:rsidRDefault="00482564" w:rsidP="00FA7B11">
      <w:pPr>
        <w:pStyle w:val="ListParagraph"/>
        <w:numPr>
          <w:ilvl w:val="0"/>
          <w:numId w:val="4"/>
        </w:numPr>
        <w:ind w:left="360"/>
      </w:pPr>
      <w:r>
        <w:t xml:space="preserve">Structure your </w:t>
      </w:r>
      <w:r w:rsidR="00644B27">
        <w:t xml:space="preserve">simulation </w:t>
      </w:r>
      <w:r>
        <w:t>program with as many additional functions and file</w:t>
      </w:r>
      <w:r w:rsidR="00644B27">
        <w:t>s</w:t>
      </w:r>
      <w:r>
        <w:t xml:space="preserve"> as needed </w:t>
      </w:r>
    </w:p>
    <w:p w14:paraId="33C94517" w14:textId="29435DED" w:rsidR="00482564" w:rsidRDefault="00482564" w:rsidP="00FA7B11">
      <w:pPr>
        <w:pStyle w:val="ListParagraph"/>
        <w:numPr>
          <w:ilvl w:val="0"/>
          <w:numId w:val="4"/>
        </w:numPr>
        <w:ind w:left="360"/>
      </w:pPr>
      <w:r>
        <w:t xml:space="preserve">Your </w:t>
      </w:r>
      <w:r w:rsidR="00644B27">
        <w:t xml:space="preserve">simulation </w:t>
      </w:r>
      <w:r>
        <w:t>program should do the following</w:t>
      </w:r>
    </w:p>
    <w:p w14:paraId="00F2BACA" w14:textId="0A8BC503" w:rsidR="00482564" w:rsidRDefault="00482564" w:rsidP="00FA7B11">
      <w:pPr>
        <w:pStyle w:val="ListParagraph"/>
        <w:numPr>
          <w:ilvl w:val="0"/>
          <w:numId w:val="6"/>
        </w:numPr>
      </w:pPr>
      <w:r>
        <w:t>Create an array of roads</w:t>
      </w:r>
    </w:p>
    <w:p w14:paraId="776ABC34" w14:textId="4FE2FA84" w:rsidR="00535544" w:rsidRDefault="00535544" w:rsidP="00FA7B11">
      <w:pPr>
        <w:pStyle w:val="ListParagraph"/>
        <w:numPr>
          <w:ilvl w:val="0"/>
          <w:numId w:val="6"/>
        </w:numPr>
      </w:pPr>
      <w:r>
        <w:t>Get the rates from the input file specified at the command line</w:t>
      </w:r>
      <w:r w:rsidR="00B12150">
        <w:t xml:space="preserve"> and use to initialize the roads</w:t>
      </w:r>
    </w:p>
    <w:p w14:paraId="08FF90DF" w14:textId="2F25AFFA" w:rsidR="003171C3" w:rsidRDefault="00535544" w:rsidP="00FA7B11">
      <w:pPr>
        <w:pStyle w:val="ListParagraph"/>
        <w:numPr>
          <w:ilvl w:val="0"/>
          <w:numId w:val="6"/>
        </w:numPr>
      </w:pPr>
      <w:r>
        <w:lastRenderedPageBreak/>
        <w:t xml:space="preserve">Run a simulation loop for T cycles where </w:t>
      </w:r>
      <w:r w:rsidR="003171C3">
        <w:t>e</w:t>
      </w:r>
      <w:r>
        <w:t xml:space="preserve">ach </w:t>
      </w:r>
      <w:r w:rsidR="009C312A">
        <w:t xml:space="preserve">run through the loop represents 1 second and T is the command line argument </w:t>
      </w:r>
      <w:r w:rsidR="00AC5FFB">
        <w:rPr>
          <w:rStyle w:val="CodeWPIChar"/>
        </w:rPr>
        <w:t>run_t</w:t>
      </w:r>
      <w:r w:rsidR="009C312A" w:rsidRPr="009C312A">
        <w:rPr>
          <w:rStyle w:val="CodeWPIChar"/>
        </w:rPr>
        <w:t>ime</w:t>
      </w:r>
      <w:r w:rsidR="003171C3">
        <w:rPr>
          <w:rStyle w:val="CodeWPIChar"/>
        </w:rPr>
        <w:t xml:space="preserve">. </w:t>
      </w:r>
      <w:r w:rsidR="000134AF">
        <w:t xml:space="preserve">Loop your simulation from </w:t>
      </w:r>
      <w:r w:rsidR="000134AF" w:rsidRPr="002F3DAB">
        <w:rPr>
          <w:rFonts w:ascii="Courier New" w:hAnsi="Courier New" w:cs="Courier New"/>
        </w:rPr>
        <w:t>0</w:t>
      </w:r>
      <w:r w:rsidR="000134AF">
        <w:t xml:space="preserve"> to </w:t>
      </w:r>
      <w:r w:rsidR="000134AF" w:rsidRPr="002F3DAB">
        <w:rPr>
          <w:rFonts w:ascii="Courier New" w:hAnsi="Courier New" w:cs="Courier New"/>
        </w:rPr>
        <w:t>&lt;</w:t>
      </w:r>
      <w:r w:rsidR="002F3DAB" w:rsidRPr="002F3DAB">
        <w:rPr>
          <w:rFonts w:ascii="Courier New" w:hAnsi="Courier New" w:cs="Courier New"/>
        </w:rPr>
        <w:t xml:space="preserve">= </w:t>
      </w:r>
      <w:r w:rsidR="002F3DAB">
        <w:rPr>
          <w:rFonts w:ascii="Courier New" w:hAnsi="Courier New" w:cs="Courier New"/>
        </w:rPr>
        <w:t>T</w:t>
      </w:r>
      <w:r w:rsidR="002F3DAB">
        <w:t>.</w:t>
      </w:r>
      <w:r w:rsidR="000134AF">
        <w:t xml:space="preserve"> E</w:t>
      </w:r>
      <w:r w:rsidR="003171C3">
        <w:t>ach loop must do the following (in this order)</w:t>
      </w:r>
    </w:p>
    <w:p w14:paraId="7F5CD0EB" w14:textId="796C1F22" w:rsidR="00FA7B11" w:rsidRDefault="00D209BA" w:rsidP="00FA7B11">
      <w:pPr>
        <w:pStyle w:val="ListParagraph"/>
        <w:numPr>
          <w:ilvl w:val="0"/>
          <w:numId w:val="7"/>
        </w:numPr>
      </w:pPr>
      <w:r>
        <w:t>Update the traffic light state (if necessary)</w:t>
      </w:r>
      <w:r w:rsidR="00DA6AF2">
        <w:t>. Traffic light patterns are explained below.</w:t>
      </w:r>
    </w:p>
    <w:p w14:paraId="6FEF6EAD" w14:textId="44A86CF5" w:rsidR="00D209BA" w:rsidRDefault="00D209BA" w:rsidP="00FA7B11">
      <w:pPr>
        <w:pStyle w:val="ListParagraph"/>
        <w:numPr>
          <w:ilvl w:val="0"/>
          <w:numId w:val="7"/>
        </w:numPr>
      </w:pPr>
      <w:r>
        <w:t>Check for new arrivals on each road</w:t>
      </w:r>
      <w:r w:rsidR="00E00C75">
        <w:t xml:space="preserve"> (record the arrival time)</w:t>
      </w:r>
    </w:p>
    <w:p w14:paraId="6C9CA7FA" w14:textId="1316F5B7" w:rsidR="00D209BA" w:rsidRDefault="001B4E10" w:rsidP="00FA7B11">
      <w:pPr>
        <w:pStyle w:val="ListParagraph"/>
        <w:numPr>
          <w:ilvl w:val="0"/>
          <w:numId w:val="7"/>
        </w:numPr>
      </w:pPr>
      <w:r>
        <w:t>Allow 1 car to exit each queue with a green light</w:t>
      </w:r>
    </w:p>
    <w:p w14:paraId="277FD19A" w14:textId="6F6FF917" w:rsidR="001B4E10" w:rsidRDefault="001B4E10" w:rsidP="001B4E10">
      <w:pPr>
        <w:pStyle w:val="ListParagraph"/>
        <w:numPr>
          <w:ilvl w:val="1"/>
          <w:numId w:val="7"/>
        </w:numPr>
      </w:pPr>
      <w:r>
        <w:t>Note: Cars can only exit a queue if the queue isn’t empty</w:t>
      </w:r>
    </w:p>
    <w:p w14:paraId="4FF57FA5" w14:textId="24FE72B7" w:rsidR="001B4E10" w:rsidRDefault="00E00C75" w:rsidP="001B4E10">
      <w:pPr>
        <w:pStyle w:val="ListParagraph"/>
        <w:numPr>
          <w:ilvl w:val="1"/>
          <w:numId w:val="7"/>
        </w:numPr>
      </w:pPr>
      <w:r>
        <w:t>Record how long each car waited</w:t>
      </w:r>
    </w:p>
    <w:p w14:paraId="2A22DC2E" w14:textId="054D50DD" w:rsidR="00E00C75" w:rsidRDefault="00350C79" w:rsidP="00350C79">
      <w:pPr>
        <w:pStyle w:val="ListParagraph"/>
        <w:numPr>
          <w:ilvl w:val="0"/>
          <w:numId w:val="6"/>
        </w:numPr>
      </w:pPr>
      <w:r>
        <w:t>After running the simulation for the correct amount of time, your program should print the following information to the terminal</w:t>
      </w:r>
    </w:p>
    <w:p w14:paraId="38226A49" w14:textId="18BF12C4" w:rsidR="00350C79" w:rsidRDefault="00644B27" w:rsidP="00350C79">
      <w:pPr>
        <w:pStyle w:val="ListParagraph"/>
        <w:numPr>
          <w:ilvl w:val="1"/>
          <w:numId w:val="6"/>
        </w:numPr>
      </w:pPr>
      <w:r>
        <w:t>The number of cars that left each queue</w:t>
      </w:r>
    </w:p>
    <w:p w14:paraId="27E2C8EC" w14:textId="34AD31F1" w:rsidR="00644B27" w:rsidRDefault="00644B27" w:rsidP="00350C79">
      <w:pPr>
        <w:pStyle w:val="ListParagraph"/>
        <w:numPr>
          <w:ilvl w:val="1"/>
          <w:numId w:val="6"/>
        </w:numPr>
      </w:pPr>
      <w:r>
        <w:t>The number of cars remaining in each queue</w:t>
      </w:r>
    </w:p>
    <w:p w14:paraId="087E8497" w14:textId="00698798" w:rsidR="00644B27" w:rsidRDefault="00644B27" w:rsidP="00350C79">
      <w:pPr>
        <w:pStyle w:val="ListParagraph"/>
        <w:numPr>
          <w:ilvl w:val="1"/>
          <w:numId w:val="6"/>
        </w:numPr>
      </w:pPr>
      <w:r>
        <w:t>The average wait time of all cars</w:t>
      </w:r>
    </w:p>
    <w:p w14:paraId="316A5B4B" w14:textId="3D5F2D10" w:rsidR="00644B27" w:rsidRDefault="00644B27" w:rsidP="00350C79">
      <w:pPr>
        <w:pStyle w:val="ListParagraph"/>
        <w:numPr>
          <w:ilvl w:val="1"/>
          <w:numId w:val="6"/>
        </w:numPr>
      </w:pPr>
      <w:r>
        <w:t>The maximum wait time observed</w:t>
      </w:r>
    </w:p>
    <w:p w14:paraId="370ED218" w14:textId="4E83C54D" w:rsidR="00644B27" w:rsidRDefault="00644B27" w:rsidP="00350C79">
      <w:pPr>
        <w:pStyle w:val="ListParagraph"/>
        <w:numPr>
          <w:ilvl w:val="1"/>
          <w:numId w:val="6"/>
        </w:numPr>
      </w:pPr>
      <w:r>
        <w:t>The current wait time of the car at the front of each queue</w:t>
      </w:r>
    </w:p>
    <w:p w14:paraId="47437670" w14:textId="2314EFD3" w:rsidR="009C312A" w:rsidRDefault="003171C3" w:rsidP="003171C3">
      <w:pPr>
        <w:pStyle w:val="ListParagraph"/>
      </w:pPr>
      <w:r>
        <w:t xml:space="preserve"> </w:t>
      </w:r>
    </w:p>
    <w:p w14:paraId="5BFDE244" w14:textId="3ADEAEEB" w:rsidR="003E545E" w:rsidRPr="003E545E" w:rsidRDefault="00DA6AF2" w:rsidP="00BC303E">
      <w:pPr>
        <w:pStyle w:val="ListParagraph"/>
        <w:numPr>
          <w:ilvl w:val="0"/>
          <w:numId w:val="4"/>
        </w:numPr>
        <w:ind w:left="360"/>
      </w:pPr>
      <w:r>
        <w:t>Run and test your simulation with a wide range of input values</w:t>
      </w:r>
    </w:p>
    <w:p w14:paraId="3DADAC7F" w14:textId="1E4519DC" w:rsidR="00382590" w:rsidRDefault="00EB095D" w:rsidP="00BC303E">
      <w:pPr>
        <w:pStyle w:val="Heading2"/>
      </w:pPr>
      <w:r>
        <w:t>Traffic patterns</w:t>
      </w:r>
      <w:r w:rsidR="00BC303E">
        <w:t>:</w:t>
      </w:r>
    </w:p>
    <w:p w14:paraId="601453E2" w14:textId="184D0074" w:rsidR="00F201A4" w:rsidRDefault="00F201A4" w:rsidP="00F201A4">
      <w:r>
        <w:t xml:space="preserve">Implement </w:t>
      </w:r>
      <w:r w:rsidR="00782542">
        <w:t>4</w:t>
      </w:r>
      <w:r>
        <w:t xml:space="preserve"> traffic patterns, which will be specified by a command line argument:</w:t>
      </w:r>
    </w:p>
    <w:p w14:paraId="06E2DC8C" w14:textId="2263A4C3" w:rsidR="00F201A4" w:rsidRDefault="00F201A4" w:rsidP="00F201A4">
      <w:pPr>
        <w:pStyle w:val="ListParagraph"/>
        <w:numPr>
          <w:ilvl w:val="0"/>
          <w:numId w:val="8"/>
        </w:numPr>
      </w:pPr>
      <w:r>
        <w:t>fixed_one</w:t>
      </w:r>
    </w:p>
    <w:p w14:paraId="4833995C" w14:textId="77777777" w:rsidR="00F201A4" w:rsidRDefault="00F201A4" w:rsidP="004D01B3">
      <w:pPr>
        <w:pStyle w:val="ListParagraph"/>
        <w:numPr>
          <w:ilvl w:val="0"/>
          <w:numId w:val="9"/>
        </w:numPr>
        <w:ind w:left="720"/>
      </w:pPr>
      <w:r>
        <w:t>Cycle through each road in the following order: N, E, S, W</w:t>
      </w:r>
    </w:p>
    <w:p w14:paraId="7E8F4897" w14:textId="77777777" w:rsidR="00F201A4" w:rsidRDefault="00F201A4" w:rsidP="004D01B3">
      <w:pPr>
        <w:pStyle w:val="ListParagraph"/>
        <w:numPr>
          <w:ilvl w:val="0"/>
          <w:numId w:val="9"/>
        </w:numPr>
        <w:ind w:left="720"/>
      </w:pPr>
      <w:r>
        <w:t>Each road has a green light for 60 seconds</w:t>
      </w:r>
    </w:p>
    <w:p w14:paraId="59E0D7D1" w14:textId="1F982D39" w:rsidR="00F201A4" w:rsidRDefault="00F201A4" w:rsidP="00F201A4">
      <w:pPr>
        <w:pStyle w:val="ListParagraph"/>
        <w:numPr>
          <w:ilvl w:val="0"/>
          <w:numId w:val="8"/>
        </w:numPr>
      </w:pPr>
      <w:r>
        <w:t>fixed_pair</w:t>
      </w:r>
    </w:p>
    <w:p w14:paraId="21C45CA5" w14:textId="77777777" w:rsidR="00F201A4" w:rsidRDefault="00F201A4" w:rsidP="004D01B3">
      <w:pPr>
        <w:pStyle w:val="ListParagraph"/>
        <w:numPr>
          <w:ilvl w:val="0"/>
          <w:numId w:val="9"/>
        </w:numPr>
        <w:ind w:left="720"/>
      </w:pPr>
      <w:r>
        <w:t>Start with N and S both having a green light for 90 seconds</w:t>
      </w:r>
    </w:p>
    <w:p w14:paraId="0522F91E" w14:textId="77777777" w:rsidR="00F201A4" w:rsidRDefault="00F201A4" w:rsidP="004D01B3">
      <w:pPr>
        <w:pStyle w:val="ListParagraph"/>
        <w:numPr>
          <w:ilvl w:val="0"/>
          <w:numId w:val="9"/>
        </w:numPr>
        <w:ind w:left="720"/>
      </w:pPr>
      <w:r>
        <w:t>Then E and W for 90 seconds</w:t>
      </w:r>
    </w:p>
    <w:p w14:paraId="29BB98D7" w14:textId="77777777" w:rsidR="00F201A4" w:rsidRDefault="00F201A4" w:rsidP="004D01B3">
      <w:pPr>
        <w:pStyle w:val="ListParagraph"/>
        <w:numPr>
          <w:ilvl w:val="0"/>
          <w:numId w:val="9"/>
        </w:numPr>
        <w:ind w:left="720"/>
      </w:pPr>
      <w:r>
        <w:t>Repeat</w:t>
      </w:r>
    </w:p>
    <w:p w14:paraId="1CE338A3" w14:textId="56995661" w:rsidR="00F201A4" w:rsidRDefault="00F201A4" w:rsidP="00F201A4">
      <w:pPr>
        <w:pStyle w:val="ListParagraph"/>
        <w:numPr>
          <w:ilvl w:val="0"/>
          <w:numId w:val="8"/>
        </w:numPr>
      </w:pPr>
      <w:r>
        <w:t>check</w:t>
      </w:r>
    </w:p>
    <w:p w14:paraId="5DA37FF1" w14:textId="77777777" w:rsidR="0084378E" w:rsidRDefault="0084378E" w:rsidP="004D01B3">
      <w:pPr>
        <w:pStyle w:val="ListParagraph"/>
        <w:numPr>
          <w:ilvl w:val="0"/>
          <w:numId w:val="9"/>
        </w:numPr>
        <w:ind w:left="720"/>
      </w:pPr>
      <w:r>
        <w:t>Cycle through each road in the following order: N, E, S, W</w:t>
      </w:r>
    </w:p>
    <w:p w14:paraId="54AF8DB9" w14:textId="77777777" w:rsidR="003E1E71" w:rsidRDefault="0084378E" w:rsidP="004D01B3">
      <w:pPr>
        <w:pStyle w:val="ListParagraph"/>
        <w:numPr>
          <w:ilvl w:val="0"/>
          <w:numId w:val="9"/>
        </w:numPr>
        <w:ind w:left="720"/>
      </w:pPr>
      <w:r>
        <w:t xml:space="preserve">Each road has a green light for 60 seconds. But, when the light changes, if the new road is </w:t>
      </w:r>
      <w:r w:rsidR="003E1E71">
        <w:t>empty, continue to the next light. If all roads are empty, remain on the first light.</w:t>
      </w:r>
    </w:p>
    <w:p w14:paraId="48FFE6D8" w14:textId="77777777" w:rsidR="0057457D" w:rsidRDefault="003E1E71" w:rsidP="004D01B3">
      <w:pPr>
        <w:pStyle w:val="ListParagraph"/>
        <w:numPr>
          <w:ilvl w:val="0"/>
          <w:numId w:val="9"/>
        </w:numPr>
        <w:ind w:left="720"/>
      </w:pPr>
      <w:r>
        <w:t xml:space="preserve">Example: current green light: North. </w:t>
      </w:r>
      <w:r w:rsidR="0057457D">
        <w:t>New green should be E. Check E, it is empty. Check S, it is not empty, S is now green.</w:t>
      </w:r>
    </w:p>
    <w:p w14:paraId="4A8041AB" w14:textId="000312DB" w:rsidR="0057457D" w:rsidRDefault="0057457D" w:rsidP="004D01B3">
      <w:pPr>
        <w:pStyle w:val="ListParagraph"/>
        <w:numPr>
          <w:ilvl w:val="0"/>
          <w:numId w:val="9"/>
        </w:numPr>
        <w:ind w:left="720"/>
      </w:pPr>
      <w:r>
        <w:t xml:space="preserve">Example: current green light: North. New green should be E. Check E, it is empty. Check S, it is empty. </w:t>
      </w:r>
      <w:r w:rsidR="00BA7853">
        <w:t>W is also empty. N remains green for another 60 seconds.</w:t>
      </w:r>
    </w:p>
    <w:p w14:paraId="35E5B924" w14:textId="4A0EE495" w:rsidR="00F201A4" w:rsidRDefault="00315B87" w:rsidP="00F201A4">
      <w:pPr>
        <w:pStyle w:val="ListParagraph"/>
        <w:numPr>
          <w:ilvl w:val="0"/>
          <w:numId w:val="8"/>
        </w:numPr>
      </w:pPr>
      <w:r>
        <w:t>l</w:t>
      </w:r>
      <w:r w:rsidR="00F201A4">
        <w:t>ongest</w:t>
      </w:r>
    </w:p>
    <w:p w14:paraId="48FC5E7D" w14:textId="77777777" w:rsidR="00F201A4" w:rsidRDefault="00F201A4" w:rsidP="004D01B3">
      <w:pPr>
        <w:pStyle w:val="ListParagraph"/>
        <w:numPr>
          <w:ilvl w:val="0"/>
          <w:numId w:val="9"/>
        </w:numPr>
        <w:ind w:left="720"/>
      </w:pPr>
      <w:r>
        <w:t>Start with a green light on N</w:t>
      </w:r>
    </w:p>
    <w:p w14:paraId="14C1B508" w14:textId="77777777" w:rsidR="00F201A4" w:rsidRDefault="00F201A4" w:rsidP="004D01B3">
      <w:pPr>
        <w:pStyle w:val="ListParagraph"/>
        <w:numPr>
          <w:ilvl w:val="0"/>
          <w:numId w:val="9"/>
        </w:numPr>
        <w:ind w:left="720"/>
      </w:pPr>
      <w:r>
        <w:t>Every 30 seconds, check for the road with the longest queue</w:t>
      </w:r>
    </w:p>
    <w:p w14:paraId="664AC2A7" w14:textId="596A91F0" w:rsidR="00F201A4" w:rsidRDefault="00F201A4" w:rsidP="004D01B3">
      <w:pPr>
        <w:pStyle w:val="ListParagraph"/>
        <w:numPr>
          <w:ilvl w:val="1"/>
          <w:numId w:val="9"/>
        </w:numPr>
        <w:ind w:left="1440"/>
      </w:pPr>
      <w:r>
        <w:t>If it is a different road, change the green light</w:t>
      </w:r>
      <w:r w:rsidR="006F35FB">
        <w:t xml:space="preserve"> to that road</w:t>
      </w:r>
    </w:p>
    <w:p w14:paraId="5D1A7D33" w14:textId="77777777" w:rsidR="00F201A4" w:rsidRDefault="00F201A4" w:rsidP="004D01B3">
      <w:pPr>
        <w:pStyle w:val="ListParagraph"/>
        <w:numPr>
          <w:ilvl w:val="1"/>
          <w:numId w:val="9"/>
        </w:numPr>
        <w:ind w:left="1440"/>
      </w:pPr>
      <w:r>
        <w:t>Else, keep this road green</w:t>
      </w:r>
    </w:p>
    <w:p w14:paraId="4E5743E2" w14:textId="7DF87AA9" w:rsidR="006F35FB" w:rsidRDefault="006F35FB" w:rsidP="004D01B3">
      <w:pPr>
        <w:pStyle w:val="ListParagraph"/>
        <w:numPr>
          <w:ilvl w:val="1"/>
          <w:numId w:val="9"/>
        </w:numPr>
        <w:ind w:left="1440"/>
      </w:pPr>
      <w:r>
        <w:t>If there is a tie, prioritize N &gt; E &gt; S &gt; W</w:t>
      </w:r>
    </w:p>
    <w:p w14:paraId="0EBF9B68" w14:textId="77777777" w:rsidR="003E545E" w:rsidRDefault="003E545E">
      <w:pPr>
        <w:spacing w:after="160" w:line="259" w:lineRule="auto"/>
        <w:rPr>
          <w:rFonts w:asciiTheme="majorHAnsi" w:eastAsiaTheme="majorEastAsia" w:hAnsiTheme="majorHAnsi" w:cstheme="majorBidi"/>
          <w:b/>
          <w:color w:val="0F4761" w:themeColor="accent1" w:themeShade="BF"/>
          <w:sz w:val="28"/>
          <w:szCs w:val="32"/>
        </w:rPr>
      </w:pPr>
      <w:r>
        <w:br w:type="page"/>
      </w:r>
    </w:p>
    <w:p w14:paraId="0331B7A0" w14:textId="0BE94318" w:rsidR="00224659" w:rsidRDefault="00224659" w:rsidP="00224659">
      <w:pPr>
        <w:pStyle w:val="Heading2"/>
      </w:pPr>
      <w:r>
        <w:lastRenderedPageBreak/>
        <w:t>Emergency vehicles:</w:t>
      </w:r>
    </w:p>
    <w:p w14:paraId="4ABF5A9B" w14:textId="3A2BD770" w:rsidR="00BC303E" w:rsidRDefault="00224659" w:rsidP="00224659">
      <w:r>
        <w:t>Emergency vehicles can be added to the simulation by adding 2 command line arguments.</w:t>
      </w:r>
    </w:p>
    <w:p w14:paraId="211A8B9B" w14:textId="77777777" w:rsidR="00224659" w:rsidRDefault="00224659" w:rsidP="00224659">
      <w:pPr>
        <w:pStyle w:val="ListParagraph"/>
        <w:numPr>
          <w:ilvl w:val="0"/>
          <w:numId w:val="3"/>
        </w:numPr>
      </w:pPr>
      <w:r>
        <w:rPr>
          <w:rStyle w:val="CodeWPIChar"/>
        </w:rPr>
        <w:t>e</w:t>
      </w:r>
      <w:r w:rsidRPr="00043449">
        <w:rPr>
          <w:rStyle w:val="CodeWPIChar"/>
        </w:rPr>
        <w:t>merg</w:t>
      </w:r>
      <w:r>
        <w:tab/>
      </w:r>
      <w:r>
        <w:tab/>
      </w:r>
      <w:r>
        <w:tab/>
        <w:t>0 (no emergency vehicles) or 1 (use emergency vehicles)</w:t>
      </w:r>
    </w:p>
    <w:p w14:paraId="4E14D5D8" w14:textId="6DCB08B9" w:rsidR="00224659" w:rsidRDefault="00224659" w:rsidP="00224659">
      <w:pPr>
        <w:pStyle w:val="ListParagraph"/>
        <w:numPr>
          <w:ilvl w:val="0"/>
          <w:numId w:val="3"/>
        </w:numPr>
      </w:pPr>
      <w:r w:rsidRPr="00043449">
        <w:rPr>
          <w:rStyle w:val="CodeWPIChar"/>
        </w:rPr>
        <w:t>e_time</w:t>
      </w:r>
      <w:r>
        <w:tab/>
      </w:r>
      <w:r>
        <w:tab/>
        <w:t>the arrival time of the emergency vehicle</w:t>
      </w:r>
    </w:p>
    <w:p w14:paraId="1D346F22" w14:textId="137C1A68" w:rsidR="00224659" w:rsidRDefault="00224659" w:rsidP="00224659">
      <w:r>
        <w:t xml:space="preserve">If the program is run with these arguments, then </w:t>
      </w:r>
      <w:r w:rsidR="00383C2F">
        <w:t xml:space="preserve">at </w:t>
      </w:r>
      <w:r w:rsidR="00383C2F" w:rsidRPr="004D01B3">
        <w:rPr>
          <w:rFonts w:ascii="Courier New" w:hAnsi="Courier New" w:cs="Courier New"/>
        </w:rPr>
        <w:t>time==e_time</w:t>
      </w:r>
      <w:r w:rsidR="00383C2F">
        <w:t xml:space="preserve">, all lights should change to red for </w:t>
      </w:r>
      <w:r w:rsidR="008C740B">
        <w:t>2</w:t>
      </w:r>
      <w:r w:rsidR="00383C2F">
        <w:t>0 second</w:t>
      </w:r>
      <w:r w:rsidR="004D01B3">
        <w:t>s</w:t>
      </w:r>
      <w:r w:rsidR="00383C2F">
        <w:t xml:space="preserve">. Then the simulation should </w:t>
      </w:r>
      <w:r w:rsidR="00C241C6">
        <w:t>cycle to the next planned green light</w:t>
      </w:r>
      <w:r w:rsidR="00B26397">
        <w:t>, with its regular duration</w:t>
      </w:r>
      <w:r w:rsidR="00C241C6">
        <w:t>.</w:t>
      </w:r>
    </w:p>
    <w:p w14:paraId="0D3F89BD" w14:textId="77777777" w:rsidR="00B26397" w:rsidRDefault="00B26397" w:rsidP="00224659"/>
    <w:p w14:paraId="5733D84D" w14:textId="1FFC8027" w:rsidR="00C241C6" w:rsidRDefault="00C241C6" w:rsidP="00224659">
      <w:r>
        <w:t xml:space="preserve">Example: with a light pattern of </w:t>
      </w:r>
      <w:r w:rsidRPr="004D01B3">
        <w:rPr>
          <w:rFonts w:ascii="Courier New" w:hAnsi="Courier New" w:cs="Courier New"/>
        </w:rPr>
        <w:t>fixed_one</w:t>
      </w:r>
      <w:r>
        <w:t xml:space="preserve">, at </w:t>
      </w:r>
      <w:r w:rsidRPr="004D01B3">
        <w:rPr>
          <w:rFonts w:ascii="Courier New" w:hAnsi="Courier New" w:cs="Courier New"/>
        </w:rPr>
        <w:t>time =</w:t>
      </w:r>
      <w:r w:rsidR="00B26397" w:rsidRPr="004D01B3">
        <w:rPr>
          <w:rFonts w:ascii="Courier New" w:hAnsi="Courier New" w:cs="Courier New"/>
        </w:rPr>
        <w:t>=</w:t>
      </w:r>
      <w:r w:rsidRPr="004D01B3">
        <w:rPr>
          <w:rFonts w:ascii="Courier New" w:hAnsi="Courier New" w:cs="Courier New"/>
        </w:rPr>
        <w:t xml:space="preserve"> </w:t>
      </w:r>
      <w:r w:rsidR="00B26397" w:rsidRPr="004D01B3">
        <w:rPr>
          <w:rFonts w:ascii="Courier New" w:hAnsi="Courier New" w:cs="Courier New"/>
        </w:rPr>
        <w:t>75</w:t>
      </w:r>
      <w:r w:rsidR="008A043B">
        <w:t xml:space="preserve">, the east light is green. If an emergency vehicle arrives, all lights should become red until </w:t>
      </w:r>
      <w:r w:rsidR="008A043B" w:rsidRPr="004D01B3">
        <w:rPr>
          <w:rFonts w:ascii="Courier New" w:hAnsi="Courier New" w:cs="Courier New"/>
        </w:rPr>
        <w:t xml:space="preserve">time == </w:t>
      </w:r>
      <w:r w:rsidR="00B26397" w:rsidRPr="004D01B3">
        <w:rPr>
          <w:rFonts w:ascii="Courier New" w:hAnsi="Courier New" w:cs="Courier New"/>
        </w:rPr>
        <w:t>105</w:t>
      </w:r>
      <w:r w:rsidR="00B26397">
        <w:t>. Then the south light should turn green and remain green for 60 seconds.</w:t>
      </w:r>
    </w:p>
    <w:p w14:paraId="4ABE47B4" w14:textId="77777777" w:rsidR="00C52740" w:rsidRDefault="00C52740" w:rsidP="00C52740">
      <w:pPr>
        <w:pStyle w:val="Heading2"/>
      </w:pPr>
      <w:r>
        <w:t>Tips:</w:t>
      </w:r>
    </w:p>
    <w:p w14:paraId="00D1940B" w14:textId="77777777" w:rsidR="00C52740" w:rsidRPr="00CD1905" w:rsidRDefault="00C52740" w:rsidP="00C52740">
      <w:pPr>
        <w:pStyle w:val="ListParagraph"/>
        <w:numPr>
          <w:ilvl w:val="0"/>
          <w:numId w:val="9"/>
        </w:numPr>
        <w:ind w:left="360"/>
        <w:rPr>
          <w:rStyle w:val="CodeWPIChar"/>
          <w:rFonts w:ascii="Calibri" w:hAnsi="Calibri"/>
        </w:rPr>
      </w:pPr>
      <w:r>
        <w:t xml:space="preserve">Start your simulation at </w:t>
      </w:r>
      <w:r w:rsidRPr="00AC5FFB">
        <w:rPr>
          <w:rFonts w:ascii="Courier New" w:hAnsi="Courier New" w:cs="Courier New"/>
        </w:rPr>
        <w:t>time == 0</w:t>
      </w:r>
      <w:r>
        <w:t xml:space="preserve"> and run to </w:t>
      </w:r>
      <w:r w:rsidRPr="00AC5FFB">
        <w:rPr>
          <w:rFonts w:ascii="Courier New" w:hAnsi="Courier New" w:cs="Courier New"/>
        </w:rPr>
        <w:t>time &lt;= T</w:t>
      </w:r>
      <w:r>
        <w:t xml:space="preserve"> where T is the command line argument </w:t>
      </w:r>
      <w:r>
        <w:rPr>
          <w:rStyle w:val="CodeWPIChar"/>
        </w:rPr>
        <w:t>run_t</w:t>
      </w:r>
      <w:r w:rsidRPr="009C312A">
        <w:rPr>
          <w:rStyle w:val="CodeWPIChar"/>
        </w:rPr>
        <w:t>ime</w:t>
      </w:r>
    </w:p>
    <w:p w14:paraId="032920B3" w14:textId="77777777" w:rsidR="00C52740" w:rsidRDefault="00C52740" w:rsidP="00C52740">
      <w:pPr>
        <w:pStyle w:val="ListParagraph"/>
        <w:numPr>
          <w:ilvl w:val="0"/>
          <w:numId w:val="9"/>
        </w:numPr>
        <w:ind w:left="360"/>
      </w:pPr>
      <w:r>
        <w:t>Review the terminal I/O video (“</w:t>
      </w:r>
      <w:r w:rsidRPr="002162A4">
        <w:t>Redirecting Terminal Input and Output</w:t>
      </w:r>
      <w:r>
        <w:t>”) to redirect your output to a text file to read into your analysis program.</w:t>
      </w:r>
    </w:p>
    <w:p w14:paraId="5811CAC9" w14:textId="6F515925" w:rsidR="00821ACC" w:rsidRPr="00821ACC" w:rsidRDefault="0063163A" w:rsidP="00821ACC">
      <w:pPr>
        <w:pStyle w:val="ListParagraph"/>
        <w:numPr>
          <w:ilvl w:val="0"/>
          <w:numId w:val="9"/>
        </w:numPr>
        <w:ind w:left="360"/>
      </w:pPr>
      <w:r>
        <w:t xml:space="preserve">To print the results table of the simulation, use </w:t>
      </w:r>
      <w:r w:rsidR="00821ACC" w:rsidRPr="00821ACC">
        <w:rPr>
          <w:b/>
          <w:bCs/>
        </w:rPr>
        <w:t>setw</w:t>
      </w:r>
      <w:r w:rsidR="00821ACC" w:rsidRPr="00821ACC">
        <w:t>(9)</w:t>
      </w:r>
      <w:r w:rsidR="00821ACC">
        <w:t xml:space="preserve"> for each int</w:t>
      </w:r>
    </w:p>
    <w:p w14:paraId="2A03B750" w14:textId="4FA03DFA" w:rsidR="008D483F" w:rsidRDefault="008D483F" w:rsidP="008D483F">
      <w:pPr>
        <w:pStyle w:val="Heading2"/>
      </w:pPr>
      <w:r>
        <w:t>Assumptions:</w:t>
      </w:r>
    </w:p>
    <w:p w14:paraId="5732454C" w14:textId="77777777" w:rsidR="003B026F" w:rsidRDefault="003B026F" w:rsidP="003B026F">
      <w:pPr>
        <w:pStyle w:val="ListParagraph"/>
        <w:numPr>
          <w:ilvl w:val="0"/>
          <w:numId w:val="9"/>
        </w:numPr>
        <w:ind w:left="360"/>
      </w:pPr>
      <w:r>
        <w:t>Only one car can leave a queue per second. Multiple queues can have cars passing per second.</w:t>
      </w:r>
    </w:p>
    <w:p w14:paraId="3E994BC0" w14:textId="77777777" w:rsidR="003B026F" w:rsidRDefault="003B026F" w:rsidP="003B026F">
      <w:pPr>
        <w:pStyle w:val="ListParagraph"/>
        <w:numPr>
          <w:ilvl w:val="0"/>
          <w:numId w:val="9"/>
        </w:numPr>
        <w:ind w:left="360"/>
      </w:pPr>
      <w:r>
        <w:t>All cars magically pass through the intersection independently of other cars entering the intersection from the other roads</w:t>
      </w:r>
    </w:p>
    <w:p w14:paraId="19FBE81C" w14:textId="1136ACD6" w:rsidR="003B026F" w:rsidRDefault="003B026F" w:rsidP="003B026F">
      <w:pPr>
        <w:pStyle w:val="ListParagraph"/>
        <w:numPr>
          <w:ilvl w:val="0"/>
          <w:numId w:val="9"/>
        </w:numPr>
        <w:ind w:left="360"/>
      </w:pPr>
      <w:r>
        <w:t>Only one direction or pair of opposite directions (N/S and E/W) can move at a time</w:t>
      </w:r>
      <w:r w:rsidR="004D01B3">
        <w:t>, if specified by the light pattern.</w:t>
      </w:r>
    </w:p>
    <w:p w14:paraId="06E4CF59" w14:textId="782E141D" w:rsidR="00433725" w:rsidRDefault="00433725" w:rsidP="003B026F">
      <w:pPr>
        <w:pStyle w:val="ListParagraph"/>
        <w:numPr>
          <w:ilvl w:val="0"/>
          <w:numId w:val="9"/>
        </w:numPr>
        <w:ind w:left="360"/>
      </w:pPr>
      <w:r>
        <w:t xml:space="preserve">No cars are at the intersection at the start of the simulation. </w:t>
      </w:r>
      <w:r w:rsidR="003A1561">
        <w:t xml:space="preserve">The first cars will arrive when </w:t>
      </w:r>
      <w:r w:rsidR="003A1561" w:rsidRPr="004D01B3">
        <w:rPr>
          <w:rFonts w:ascii="Courier New" w:hAnsi="Courier New" w:cs="Courier New"/>
        </w:rPr>
        <w:t>time=</w:t>
      </w:r>
      <w:r w:rsidR="004D01B3">
        <w:rPr>
          <w:rFonts w:ascii="Courier New" w:hAnsi="Courier New" w:cs="Courier New"/>
        </w:rPr>
        <w:t>=</w:t>
      </w:r>
      <w:r w:rsidR="003A1561" w:rsidRPr="004D01B3">
        <w:rPr>
          <w:rFonts w:ascii="Courier New" w:hAnsi="Courier New" w:cs="Courier New"/>
        </w:rPr>
        <w:t>rate</w:t>
      </w:r>
      <w:r w:rsidR="003A1561">
        <w:t xml:space="preserve"> of an intersection.</w:t>
      </w:r>
    </w:p>
    <w:p w14:paraId="186B2929" w14:textId="4AC113B9" w:rsidR="00B26397" w:rsidRDefault="00B26397" w:rsidP="003B026F">
      <w:pPr>
        <w:pStyle w:val="ListParagraph"/>
        <w:numPr>
          <w:ilvl w:val="0"/>
          <w:numId w:val="9"/>
        </w:numPr>
        <w:ind w:left="360"/>
      </w:pPr>
      <w:r>
        <w:t xml:space="preserve">Only one emergency vehicle will </w:t>
      </w:r>
      <w:r w:rsidR="00DB2142">
        <w:t>pass through the intersection during the simulation</w:t>
      </w:r>
    </w:p>
    <w:p w14:paraId="4C39CC43" w14:textId="77777777" w:rsidR="00C52740" w:rsidRDefault="00C52740" w:rsidP="00C52740">
      <w:pPr>
        <w:pStyle w:val="ListParagraph"/>
        <w:numPr>
          <w:ilvl w:val="0"/>
          <w:numId w:val="9"/>
        </w:numPr>
        <w:ind w:left="360"/>
      </w:pPr>
      <w:r w:rsidRPr="00CB6444">
        <w:rPr>
          <w:rStyle w:val="CodeWPIChar"/>
        </w:rPr>
        <w:t>rates.txt</w:t>
      </w:r>
      <w:r>
        <w:t xml:space="preserve"> will always be formatted as seen in the example below, where the timing is the length of time between car arrivals (1: a car every second, 6: a car every 6 seconds). A negative value indicates that a car will never arrive on that road.</w:t>
      </w:r>
    </w:p>
    <w:p w14:paraId="605DFD54" w14:textId="77777777" w:rsidR="00C52740" w:rsidRDefault="00C52740" w:rsidP="00C52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Road</w:t>
      </w:r>
      <w:r>
        <w:tab/>
        <w:t>Timing</w:t>
      </w:r>
    </w:p>
    <w:p w14:paraId="10CC7B4D" w14:textId="77777777" w:rsidR="00C52740" w:rsidRDefault="00C52740" w:rsidP="00C52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N</w:t>
      </w:r>
      <w:r>
        <w:tab/>
        <w:t>1</w:t>
      </w:r>
    </w:p>
    <w:p w14:paraId="0FA2EF26" w14:textId="77777777" w:rsidR="00C52740" w:rsidRDefault="00C52740" w:rsidP="00C52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E</w:t>
      </w:r>
      <w:r>
        <w:tab/>
        <w:t>2</w:t>
      </w:r>
    </w:p>
    <w:p w14:paraId="78BD44CA" w14:textId="77777777" w:rsidR="00C52740" w:rsidRDefault="00C52740" w:rsidP="00C52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S</w:t>
      </w:r>
      <w:r>
        <w:tab/>
        <w:t>1</w:t>
      </w:r>
    </w:p>
    <w:p w14:paraId="1004FE3C" w14:textId="77777777" w:rsidR="00C52740" w:rsidRDefault="00C52740" w:rsidP="00C52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W</w:t>
      </w:r>
      <w:r>
        <w:tab/>
        <w:t xml:space="preserve">6 </w:t>
      </w:r>
    </w:p>
    <w:p w14:paraId="3307C5BE" w14:textId="77777777" w:rsidR="00C52740" w:rsidRDefault="00C52740" w:rsidP="00C52740"/>
    <w:p w14:paraId="20E0C10B" w14:textId="2D774BEF" w:rsidR="00687BE4" w:rsidRDefault="00687BE4" w:rsidP="00525AF6">
      <w:pPr>
        <w:pStyle w:val="Heading2"/>
      </w:pPr>
      <w:r>
        <w:t>Additional Requirements:</w:t>
      </w:r>
    </w:p>
    <w:p w14:paraId="6D30466A" w14:textId="6B696147" w:rsidR="00687BE4" w:rsidRDefault="00687BE4" w:rsidP="00687BE4">
      <w:pPr>
        <w:pStyle w:val="ListParagraph"/>
        <w:numPr>
          <w:ilvl w:val="0"/>
          <w:numId w:val="9"/>
        </w:numPr>
        <w:ind w:left="360"/>
      </w:pPr>
      <w:r>
        <w:t xml:space="preserve">You must </w:t>
      </w:r>
      <w:r w:rsidR="00370B86">
        <w:t>use C++ libraries and C++ implementation</w:t>
      </w:r>
    </w:p>
    <w:p w14:paraId="04BC1327" w14:textId="788AAAE9" w:rsidR="00F06D9C" w:rsidRDefault="00D33C0B" w:rsidP="00DF7D21">
      <w:pPr>
        <w:pStyle w:val="ListParagraph"/>
        <w:numPr>
          <w:ilvl w:val="0"/>
          <w:numId w:val="9"/>
        </w:numPr>
        <w:ind w:left="360"/>
      </w:pPr>
      <w:r>
        <w:t>Your program must be split into meaningful functi</w:t>
      </w:r>
      <w:r w:rsidR="00DF7D21">
        <w:t>o</w:t>
      </w:r>
      <w:r>
        <w:t xml:space="preserve">ns and </w:t>
      </w:r>
      <w:r w:rsidRPr="0040243E">
        <w:rPr>
          <w:rFonts w:ascii="Courier New" w:hAnsi="Courier New" w:cs="Courier New"/>
        </w:rPr>
        <w:t>main</w:t>
      </w:r>
      <w:r>
        <w:t xml:space="preserve"> should be a fairly short (</w:t>
      </w:r>
      <w:r w:rsidR="00DF7D21">
        <w:t xml:space="preserve">50 – 150 lines of code). </w:t>
      </w:r>
    </w:p>
    <w:p w14:paraId="21C5DB40" w14:textId="73DA2509" w:rsidR="00B7128E" w:rsidRDefault="00B7128E" w:rsidP="00687BE4">
      <w:pPr>
        <w:pStyle w:val="ListParagraph"/>
        <w:numPr>
          <w:ilvl w:val="0"/>
          <w:numId w:val="9"/>
        </w:numPr>
        <w:ind w:left="360"/>
      </w:pPr>
      <w:r>
        <w:t>The Autograder will test each program independently, using hidden input and output files and solution implementations of .c</w:t>
      </w:r>
      <w:r w:rsidR="00370B86">
        <w:t>pp</w:t>
      </w:r>
      <w:r>
        <w:t xml:space="preserve"> files</w:t>
      </w:r>
    </w:p>
    <w:p w14:paraId="2F41ED14" w14:textId="3E7931E1" w:rsidR="00B23F0D" w:rsidRPr="00687BE4" w:rsidRDefault="00B23F0D" w:rsidP="00687BE4">
      <w:pPr>
        <w:pStyle w:val="ListParagraph"/>
        <w:numPr>
          <w:ilvl w:val="0"/>
          <w:numId w:val="9"/>
        </w:numPr>
        <w:ind w:left="360"/>
      </w:pPr>
      <w:r>
        <w:t>You cannot modify queue.cpp, queue.h, node.cpp, node.h or road.h</w:t>
      </w:r>
    </w:p>
    <w:p w14:paraId="397EAA88" w14:textId="77777777" w:rsidR="00256BD5" w:rsidRDefault="00256BD5" w:rsidP="00256BD5">
      <w:pPr>
        <w:pStyle w:val="Heading2"/>
      </w:pPr>
      <w:r>
        <w:lastRenderedPageBreak/>
        <w:t>Rubric</w:t>
      </w:r>
      <w:r w:rsidRPr="00EE78DF">
        <w:t>:</w:t>
      </w:r>
    </w:p>
    <w:p w14:paraId="477847C4" w14:textId="26061DF7" w:rsidR="002F5749" w:rsidRPr="002F5749" w:rsidRDefault="002F5749" w:rsidP="002F5749">
      <w:pPr>
        <w:tabs>
          <w:tab w:val="center" w:pos="4680"/>
        </w:tabs>
        <w:rPr>
          <w:rFonts w:asciiTheme="minorHAnsi" w:hAnsiTheme="minorHAnsi" w:cstheme="minorHAnsi"/>
          <w:b/>
          <w:bCs/>
        </w:rPr>
      </w:pPr>
      <w:r w:rsidRPr="002F5749">
        <w:rPr>
          <w:rFonts w:asciiTheme="minorHAnsi" w:hAnsiTheme="minorHAnsi" w:cstheme="minorHAnsi"/>
          <w:b/>
          <w:bCs/>
        </w:rPr>
        <w:tab/>
      </w:r>
    </w:p>
    <w:p w14:paraId="6C660EFB" w14:textId="0FD29638" w:rsidR="002F5749" w:rsidRPr="002F5749" w:rsidRDefault="002F5749" w:rsidP="002F5749">
      <w:pPr>
        <w:rPr>
          <w:rFonts w:asciiTheme="minorHAnsi" w:hAnsiTheme="minorHAnsi" w:cstheme="minorHAnsi"/>
        </w:rPr>
      </w:pPr>
      <w:r w:rsidRPr="002F5749">
        <w:rPr>
          <w:rFonts w:asciiTheme="minorHAnsi" w:hAnsiTheme="minorHAnsi" w:cstheme="minorHAnsi"/>
        </w:rPr>
        <w:t xml:space="preserve">The full grading rubric is explained in the CS 2303 Project Guidelines document. </w:t>
      </w:r>
      <w:r w:rsidR="007628EF">
        <w:rPr>
          <w:rFonts w:asciiTheme="minorHAnsi" w:hAnsiTheme="minorHAnsi" w:cstheme="minorHAnsi"/>
        </w:rPr>
        <w:t>A</w:t>
      </w:r>
      <w:r w:rsidRPr="002F5749">
        <w:rPr>
          <w:rFonts w:asciiTheme="minorHAnsi" w:hAnsiTheme="minorHAnsi" w:cstheme="minorHAnsi"/>
        </w:rPr>
        <w:t>dditional rubric items are listed below.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715"/>
        <w:gridCol w:w="8820"/>
      </w:tblGrid>
      <w:tr w:rsidR="002F5749" w:rsidRPr="002F5749" w14:paraId="61EAA56B" w14:textId="77777777" w:rsidTr="00247EFE">
        <w:trPr>
          <w:trHeight w:val="272"/>
        </w:trPr>
        <w:tc>
          <w:tcPr>
            <w:tcW w:w="715" w:type="dxa"/>
            <w:shd w:val="clear" w:color="auto" w:fill="E8E8E8" w:themeFill="background2"/>
          </w:tcPr>
          <w:p w14:paraId="225998CA" w14:textId="77777777" w:rsidR="002F5749" w:rsidRPr="002F5749" w:rsidRDefault="002F5749" w:rsidP="00247EFE">
            <w:pPr>
              <w:rPr>
                <w:rFonts w:asciiTheme="minorHAnsi" w:hAnsiTheme="minorHAnsi" w:cstheme="minorHAnsi"/>
                <w:b/>
                <w:bCs/>
              </w:rPr>
            </w:pPr>
            <w:r w:rsidRPr="002F5749">
              <w:rPr>
                <w:rFonts w:asciiTheme="minorHAnsi" w:hAnsiTheme="minorHAnsi" w:cstheme="minorHAnsi"/>
                <w:b/>
                <w:bCs/>
              </w:rPr>
              <w:t>Met</w:t>
            </w:r>
          </w:p>
        </w:tc>
        <w:tc>
          <w:tcPr>
            <w:tcW w:w="8820" w:type="dxa"/>
            <w:shd w:val="clear" w:color="auto" w:fill="E8E8E8" w:themeFill="background2"/>
          </w:tcPr>
          <w:p w14:paraId="62473C8C" w14:textId="77777777" w:rsidR="002F5749" w:rsidRPr="002F5749" w:rsidRDefault="002F5749" w:rsidP="00247EFE">
            <w:pPr>
              <w:rPr>
                <w:rFonts w:asciiTheme="minorHAnsi" w:hAnsiTheme="minorHAnsi" w:cstheme="minorHAnsi"/>
                <w:b/>
                <w:bCs/>
              </w:rPr>
            </w:pPr>
            <w:r w:rsidRPr="002F5749">
              <w:rPr>
                <w:rFonts w:asciiTheme="minorHAnsi" w:hAnsiTheme="minorHAnsi" w:cstheme="minorHAnsi"/>
                <w:b/>
                <w:bCs/>
              </w:rPr>
              <w:t>Rubric Item</w:t>
            </w:r>
          </w:p>
        </w:tc>
      </w:tr>
      <w:tr w:rsidR="002F5749" w:rsidRPr="002F5749" w14:paraId="349EF3E0" w14:textId="77777777" w:rsidTr="00247EFE">
        <w:trPr>
          <w:trHeight w:val="272"/>
        </w:trPr>
        <w:tc>
          <w:tcPr>
            <w:tcW w:w="715" w:type="dxa"/>
          </w:tcPr>
          <w:p w14:paraId="01D8DC8E" w14:textId="77777777" w:rsidR="002F5749" w:rsidRPr="002F5749" w:rsidRDefault="002F5749" w:rsidP="00247EF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820" w:type="dxa"/>
            <w:vAlign w:val="center"/>
          </w:tcPr>
          <w:p w14:paraId="7791EF87" w14:textId="6581FAA2" w:rsidR="002F5749" w:rsidRPr="002F5749" w:rsidRDefault="00DF7D21" w:rsidP="00247EF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Program has meaningful functions and main is fairly short</w:t>
            </w:r>
          </w:p>
        </w:tc>
      </w:tr>
      <w:tr w:rsidR="002F5749" w:rsidRPr="002F5749" w14:paraId="07D96FE5" w14:textId="77777777" w:rsidTr="00247EFE">
        <w:trPr>
          <w:trHeight w:val="272"/>
        </w:trPr>
        <w:tc>
          <w:tcPr>
            <w:tcW w:w="715" w:type="dxa"/>
          </w:tcPr>
          <w:p w14:paraId="50FE9D15" w14:textId="77777777" w:rsidR="002F5749" w:rsidRPr="002F5749" w:rsidRDefault="002F5749" w:rsidP="00247EF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820" w:type="dxa"/>
            <w:vAlign w:val="center"/>
          </w:tcPr>
          <w:p w14:paraId="52DD1E1F" w14:textId="0D715133" w:rsidR="002F5749" w:rsidRPr="002F5749" w:rsidRDefault="00E14CA6" w:rsidP="00247EF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Program is fully written in C++</w:t>
            </w:r>
          </w:p>
        </w:tc>
      </w:tr>
      <w:tr w:rsidR="009B551F" w:rsidRPr="002F5749" w14:paraId="5CB87B7E" w14:textId="77777777" w:rsidTr="00247EFE">
        <w:trPr>
          <w:trHeight w:val="272"/>
        </w:trPr>
        <w:tc>
          <w:tcPr>
            <w:tcW w:w="715" w:type="dxa"/>
          </w:tcPr>
          <w:p w14:paraId="355CECDC" w14:textId="77777777" w:rsidR="009B551F" w:rsidRPr="002F5749" w:rsidRDefault="009B551F" w:rsidP="00247EF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820" w:type="dxa"/>
            <w:vAlign w:val="center"/>
          </w:tcPr>
          <w:p w14:paraId="48F79268" w14:textId="14A9DBAE" w:rsidR="009B551F" w:rsidRDefault="009B551F" w:rsidP="00247EF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Program contains </w:t>
            </w:r>
            <w:r w:rsidR="0028146D">
              <w:rPr>
                <w:rFonts w:asciiTheme="minorHAnsi" w:hAnsiTheme="minorHAnsi" w:cstheme="minorHAnsi"/>
              </w:rPr>
              <w:t>at least one additional .h and two .cpp files (beyond the provided code)</w:t>
            </w:r>
          </w:p>
        </w:tc>
      </w:tr>
    </w:tbl>
    <w:p w14:paraId="772AB08A" w14:textId="77777777" w:rsidR="002F5749" w:rsidRPr="002F5749" w:rsidRDefault="002F5749" w:rsidP="002F5749">
      <w:pPr>
        <w:rPr>
          <w:rFonts w:asciiTheme="minorHAnsi" w:hAnsiTheme="minorHAnsi" w:cstheme="minorHAnsi"/>
        </w:rPr>
      </w:pPr>
    </w:p>
    <w:p w14:paraId="3BC3A24F" w14:textId="5820F039" w:rsidR="002F5749" w:rsidRDefault="002F5749" w:rsidP="002F5749">
      <w:pPr>
        <w:rPr>
          <w:rFonts w:asciiTheme="minorHAnsi" w:hAnsiTheme="minorHAnsi" w:cstheme="minorHAnsi"/>
        </w:rPr>
      </w:pPr>
      <w:r w:rsidRPr="002F5749">
        <w:rPr>
          <w:rFonts w:asciiTheme="minorHAnsi" w:hAnsiTheme="minorHAnsi" w:cstheme="minorHAnsi"/>
        </w:rPr>
        <w:t>The grading breakdown is shown in the following table. To earn a particular grade, you must meet all criteria in the row corresponding to that grade. There are 1</w:t>
      </w:r>
      <w:r w:rsidR="0028146D">
        <w:rPr>
          <w:rFonts w:asciiTheme="minorHAnsi" w:hAnsiTheme="minorHAnsi" w:cstheme="minorHAnsi"/>
        </w:rPr>
        <w:t>6</w:t>
      </w:r>
      <w:r w:rsidRPr="002F5749">
        <w:rPr>
          <w:rFonts w:asciiTheme="minorHAnsi" w:hAnsiTheme="minorHAnsi" w:cstheme="minorHAnsi"/>
        </w:rPr>
        <w:t xml:space="preserve"> rubric items (13 in the Rubric document and </w:t>
      </w:r>
      <w:r w:rsidR="0028146D">
        <w:rPr>
          <w:rFonts w:asciiTheme="minorHAnsi" w:hAnsiTheme="minorHAnsi" w:cstheme="minorHAnsi"/>
        </w:rPr>
        <w:t>3</w:t>
      </w:r>
      <w:r w:rsidRPr="002F5749">
        <w:rPr>
          <w:rFonts w:asciiTheme="minorHAnsi" w:hAnsiTheme="minorHAnsi" w:cstheme="minorHAnsi"/>
        </w:rPr>
        <w:t xml:space="preserve"> listed above).</w:t>
      </w:r>
    </w:p>
    <w:tbl>
      <w:tblPr>
        <w:tblStyle w:val="TableGrid"/>
        <w:tblpPr w:leftFromText="180" w:rightFromText="180" w:vertAnchor="text" w:horzAnchor="margin" w:tblpXSpec="center" w:tblpY="165"/>
        <w:tblW w:w="0" w:type="auto"/>
        <w:tblLook w:val="04A0" w:firstRow="1" w:lastRow="0" w:firstColumn="1" w:lastColumn="0" w:noHBand="0" w:noVBand="1"/>
      </w:tblPr>
      <w:tblGrid>
        <w:gridCol w:w="2304"/>
        <w:gridCol w:w="2304"/>
        <w:gridCol w:w="1584"/>
        <w:gridCol w:w="1584"/>
      </w:tblGrid>
      <w:tr w:rsidR="00600AD7" w:rsidRPr="002E63C8" w14:paraId="24F71526" w14:textId="77777777" w:rsidTr="00BB3605">
        <w:tc>
          <w:tcPr>
            <w:tcW w:w="2304" w:type="dxa"/>
            <w:tcBorders>
              <w:top w:val="nil"/>
              <w:left w:val="nil"/>
            </w:tcBorders>
          </w:tcPr>
          <w:p w14:paraId="424BF654" w14:textId="77777777" w:rsidR="00600AD7" w:rsidRPr="002E63C8" w:rsidRDefault="00600AD7" w:rsidP="00BB3605">
            <w:p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304" w:type="dxa"/>
            <w:tcBorders>
              <w:top w:val="single" w:sz="4" w:space="0" w:color="auto"/>
            </w:tcBorders>
            <w:vAlign w:val="center"/>
          </w:tcPr>
          <w:p w14:paraId="7735C62F" w14:textId="77777777" w:rsidR="00600AD7" w:rsidRPr="002E63C8" w:rsidRDefault="00600AD7" w:rsidP="00BB3605">
            <w:pPr>
              <w:jc w:val="center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2E63C8">
              <w:rPr>
                <w:rFonts w:asciiTheme="minorHAnsi" w:hAnsiTheme="minorHAnsi" w:cstheme="minorHAnsi"/>
                <w:b/>
                <w:bCs/>
                <w:szCs w:val="22"/>
              </w:rPr>
              <w:t>Autograder tests</w:t>
            </w:r>
          </w:p>
        </w:tc>
        <w:tc>
          <w:tcPr>
            <w:tcW w:w="1584" w:type="dxa"/>
            <w:vAlign w:val="center"/>
          </w:tcPr>
          <w:p w14:paraId="6500F8D3" w14:textId="77777777" w:rsidR="00600AD7" w:rsidRPr="002E63C8" w:rsidRDefault="00600AD7" w:rsidP="00BB3605">
            <w:pPr>
              <w:jc w:val="center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2E63C8">
              <w:rPr>
                <w:rFonts w:asciiTheme="minorHAnsi" w:hAnsiTheme="minorHAnsi" w:cstheme="minorHAnsi"/>
                <w:b/>
                <w:bCs/>
                <w:szCs w:val="22"/>
              </w:rPr>
              <w:t>Rubric items</w:t>
            </w:r>
          </w:p>
        </w:tc>
        <w:tc>
          <w:tcPr>
            <w:tcW w:w="1584" w:type="dxa"/>
            <w:vAlign w:val="center"/>
          </w:tcPr>
          <w:p w14:paraId="7156AB50" w14:textId="77777777" w:rsidR="00600AD7" w:rsidRPr="002E63C8" w:rsidRDefault="00600AD7" w:rsidP="00BB3605">
            <w:pPr>
              <w:jc w:val="center"/>
              <w:rPr>
                <w:rFonts w:asciiTheme="minorHAnsi" w:hAnsiTheme="minorHAnsi" w:cstheme="minorHAnsi"/>
                <w:b/>
                <w:bCs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Cs w:val="22"/>
              </w:rPr>
              <w:t>Contains comments</w:t>
            </w:r>
          </w:p>
        </w:tc>
      </w:tr>
      <w:tr w:rsidR="00600AD7" w:rsidRPr="002E63C8" w14:paraId="2B283BD9" w14:textId="77777777" w:rsidTr="00BB3605">
        <w:tc>
          <w:tcPr>
            <w:tcW w:w="2304" w:type="dxa"/>
          </w:tcPr>
          <w:p w14:paraId="35F31AA9" w14:textId="77777777" w:rsidR="00600AD7" w:rsidRPr="002E63C8" w:rsidRDefault="00600AD7" w:rsidP="00BB3605">
            <w:pPr>
              <w:rPr>
                <w:rFonts w:asciiTheme="minorHAnsi" w:hAnsiTheme="minorHAnsi" w:cstheme="minorHAnsi"/>
                <w:szCs w:val="22"/>
              </w:rPr>
            </w:pPr>
            <w:r w:rsidRPr="002E63C8">
              <w:rPr>
                <w:rFonts w:asciiTheme="minorHAnsi" w:hAnsiTheme="minorHAnsi" w:cstheme="minorHAnsi"/>
                <w:szCs w:val="22"/>
              </w:rPr>
              <w:t>Meets Expectations</w:t>
            </w:r>
          </w:p>
        </w:tc>
        <w:tc>
          <w:tcPr>
            <w:tcW w:w="2304" w:type="dxa"/>
          </w:tcPr>
          <w:p w14:paraId="4A52A6A7" w14:textId="77777777" w:rsidR="00600AD7" w:rsidRPr="002E63C8" w:rsidRDefault="00600AD7" w:rsidP="00BB3605">
            <w:pPr>
              <w:jc w:val="center"/>
              <w:rPr>
                <w:rFonts w:asciiTheme="minorHAnsi" w:hAnsiTheme="minorHAnsi" w:cstheme="minorHAnsi"/>
                <w:szCs w:val="22"/>
              </w:rPr>
            </w:pPr>
            <w:r w:rsidRPr="002E63C8">
              <w:rPr>
                <w:rFonts w:asciiTheme="minorHAnsi" w:hAnsiTheme="minorHAnsi" w:cstheme="minorHAnsi"/>
                <w:szCs w:val="22"/>
              </w:rPr>
              <w:t>All Passed</w:t>
            </w:r>
          </w:p>
        </w:tc>
        <w:tc>
          <w:tcPr>
            <w:tcW w:w="1584" w:type="dxa"/>
          </w:tcPr>
          <w:p w14:paraId="5FD025AA" w14:textId="309BAAF1" w:rsidR="00600AD7" w:rsidRPr="002E63C8" w:rsidRDefault="00600AD7" w:rsidP="00BB3605">
            <w:pPr>
              <w:jc w:val="center"/>
              <w:rPr>
                <w:rFonts w:asciiTheme="minorHAnsi" w:hAnsiTheme="minorHAnsi" w:cstheme="minorHAnsi"/>
                <w:szCs w:val="22"/>
              </w:rPr>
            </w:pPr>
            <w:r w:rsidRPr="002E63C8">
              <w:rPr>
                <w:rFonts w:asciiTheme="minorHAnsi" w:hAnsiTheme="minorHAnsi" w:cstheme="minorHAnsi"/>
                <w:szCs w:val="22"/>
              </w:rPr>
              <w:t>1</w:t>
            </w:r>
            <w:r w:rsidR="007235AB">
              <w:rPr>
                <w:rFonts w:asciiTheme="minorHAnsi" w:hAnsiTheme="minorHAnsi" w:cstheme="minorHAnsi"/>
                <w:szCs w:val="22"/>
              </w:rPr>
              <w:t>4</w:t>
            </w:r>
            <w:r w:rsidRPr="002E63C8">
              <w:rPr>
                <w:rFonts w:asciiTheme="minorHAnsi" w:hAnsiTheme="minorHAnsi" w:cstheme="minorHAnsi"/>
                <w:szCs w:val="22"/>
              </w:rPr>
              <w:t>+</w:t>
            </w:r>
          </w:p>
        </w:tc>
        <w:tc>
          <w:tcPr>
            <w:tcW w:w="1584" w:type="dxa"/>
          </w:tcPr>
          <w:p w14:paraId="4F41D229" w14:textId="77777777" w:rsidR="00600AD7" w:rsidRPr="002E63C8" w:rsidRDefault="00600AD7" w:rsidP="00BB3605">
            <w:pPr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Yes</w:t>
            </w:r>
          </w:p>
        </w:tc>
      </w:tr>
      <w:tr w:rsidR="00600AD7" w:rsidRPr="002E63C8" w14:paraId="6E246724" w14:textId="77777777" w:rsidTr="00BB3605">
        <w:tc>
          <w:tcPr>
            <w:tcW w:w="2304" w:type="dxa"/>
          </w:tcPr>
          <w:p w14:paraId="418CBC37" w14:textId="77777777" w:rsidR="00600AD7" w:rsidRPr="002E63C8" w:rsidRDefault="00600AD7" w:rsidP="00BB3605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Revision Needed</w:t>
            </w:r>
          </w:p>
        </w:tc>
        <w:tc>
          <w:tcPr>
            <w:tcW w:w="2304" w:type="dxa"/>
          </w:tcPr>
          <w:p w14:paraId="4F1D4F4A" w14:textId="77777777" w:rsidR="00600AD7" w:rsidRPr="002E63C8" w:rsidRDefault="00600AD7" w:rsidP="00BB3605">
            <w:pPr>
              <w:jc w:val="center"/>
              <w:rPr>
                <w:rFonts w:asciiTheme="minorHAnsi" w:hAnsiTheme="minorHAnsi" w:cstheme="minorHAnsi"/>
                <w:szCs w:val="22"/>
              </w:rPr>
            </w:pPr>
            <w:r w:rsidRPr="002E63C8">
              <w:rPr>
                <w:rFonts w:asciiTheme="minorHAnsi" w:hAnsiTheme="minorHAnsi" w:cstheme="minorHAnsi"/>
                <w:szCs w:val="22"/>
              </w:rPr>
              <w:t>All Passed</w:t>
            </w:r>
          </w:p>
        </w:tc>
        <w:tc>
          <w:tcPr>
            <w:tcW w:w="1584" w:type="dxa"/>
          </w:tcPr>
          <w:p w14:paraId="3277A466" w14:textId="2A6D03FB" w:rsidR="00600AD7" w:rsidRPr="002E63C8" w:rsidRDefault="00600AD7" w:rsidP="00BB3605">
            <w:pPr>
              <w:jc w:val="center"/>
              <w:rPr>
                <w:rFonts w:asciiTheme="minorHAnsi" w:hAnsiTheme="minorHAnsi" w:cstheme="minorHAnsi"/>
                <w:szCs w:val="22"/>
              </w:rPr>
            </w:pPr>
            <w:r w:rsidRPr="002E63C8">
              <w:rPr>
                <w:rFonts w:asciiTheme="minorHAnsi" w:hAnsiTheme="minorHAnsi" w:cstheme="minorHAnsi"/>
                <w:szCs w:val="22"/>
              </w:rPr>
              <w:t>&lt; 1</w:t>
            </w:r>
            <w:r w:rsidR="007235AB">
              <w:rPr>
                <w:rFonts w:asciiTheme="minorHAnsi" w:hAnsiTheme="minorHAnsi" w:cstheme="minorHAnsi"/>
                <w:szCs w:val="22"/>
              </w:rPr>
              <w:t>4</w:t>
            </w:r>
          </w:p>
        </w:tc>
        <w:tc>
          <w:tcPr>
            <w:tcW w:w="1584" w:type="dxa"/>
          </w:tcPr>
          <w:p w14:paraId="32EAA0B7" w14:textId="77777777" w:rsidR="00600AD7" w:rsidRPr="002E63C8" w:rsidRDefault="00600AD7" w:rsidP="00BB3605">
            <w:pPr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</w:t>
            </w:r>
          </w:p>
        </w:tc>
      </w:tr>
      <w:tr w:rsidR="00600AD7" w:rsidRPr="002E63C8" w14:paraId="0DA01719" w14:textId="77777777" w:rsidTr="00BB3605">
        <w:tc>
          <w:tcPr>
            <w:tcW w:w="2304" w:type="dxa"/>
          </w:tcPr>
          <w:p w14:paraId="0595C80B" w14:textId="77777777" w:rsidR="00600AD7" w:rsidRPr="002E63C8" w:rsidRDefault="00600AD7" w:rsidP="00BB3605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Failed Autograder</w:t>
            </w:r>
          </w:p>
        </w:tc>
        <w:tc>
          <w:tcPr>
            <w:tcW w:w="2304" w:type="dxa"/>
          </w:tcPr>
          <w:p w14:paraId="5E27FA21" w14:textId="77777777" w:rsidR="00600AD7" w:rsidRPr="002E63C8" w:rsidRDefault="00600AD7" w:rsidP="00BB3605">
            <w:pPr>
              <w:jc w:val="center"/>
              <w:rPr>
                <w:rFonts w:asciiTheme="minorHAnsi" w:hAnsiTheme="minorHAnsi" w:cstheme="minorHAnsi"/>
                <w:szCs w:val="22"/>
              </w:rPr>
            </w:pPr>
            <w:r w:rsidRPr="002E63C8">
              <w:rPr>
                <w:rFonts w:asciiTheme="minorHAnsi" w:hAnsiTheme="minorHAnsi" w:cstheme="minorHAnsi"/>
                <w:szCs w:val="22"/>
              </w:rPr>
              <w:t>Failed 1 or More test</w:t>
            </w:r>
          </w:p>
        </w:tc>
        <w:tc>
          <w:tcPr>
            <w:tcW w:w="1584" w:type="dxa"/>
          </w:tcPr>
          <w:p w14:paraId="3EB39D4E" w14:textId="77777777" w:rsidR="00600AD7" w:rsidRPr="002E63C8" w:rsidRDefault="00600AD7" w:rsidP="00BB3605">
            <w:pPr>
              <w:jc w:val="center"/>
              <w:rPr>
                <w:rFonts w:asciiTheme="minorHAnsi" w:hAnsiTheme="minorHAnsi" w:cstheme="minorHAnsi"/>
                <w:szCs w:val="22"/>
              </w:rPr>
            </w:pPr>
            <w:r w:rsidRPr="002E63C8">
              <w:rPr>
                <w:rFonts w:asciiTheme="minorHAnsi" w:hAnsiTheme="minorHAnsi" w:cstheme="minorHAnsi"/>
                <w:szCs w:val="22"/>
              </w:rPr>
              <w:t>N/A</w:t>
            </w:r>
          </w:p>
        </w:tc>
        <w:tc>
          <w:tcPr>
            <w:tcW w:w="1584" w:type="dxa"/>
          </w:tcPr>
          <w:p w14:paraId="0BA68099" w14:textId="77777777" w:rsidR="00600AD7" w:rsidRPr="002E63C8" w:rsidRDefault="00600AD7" w:rsidP="00BB3605">
            <w:pPr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N/A</w:t>
            </w:r>
          </w:p>
        </w:tc>
      </w:tr>
    </w:tbl>
    <w:p w14:paraId="6523DC63" w14:textId="77777777" w:rsidR="00600AD7" w:rsidRDefault="00600AD7" w:rsidP="002F5749">
      <w:pPr>
        <w:rPr>
          <w:rFonts w:asciiTheme="minorHAnsi" w:hAnsiTheme="minorHAnsi" w:cstheme="minorHAnsi"/>
        </w:rPr>
      </w:pPr>
    </w:p>
    <w:p w14:paraId="19828016" w14:textId="77777777" w:rsidR="00600AD7" w:rsidRDefault="00600AD7" w:rsidP="002F5749">
      <w:pPr>
        <w:rPr>
          <w:rFonts w:asciiTheme="minorHAnsi" w:hAnsiTheme="minorHAnsi" w:cstheme="minorHAnsi"/>
        </w:rPr>
      </w:pPr>
    </w:p>
    <w:p w14:paraId="5741D8D9" w14:textId="77777777" w:rsidR="00600AD7" w:rsidRDefault="00600AD7" w:rsidP="002F5749">
      <w:pPr>
        <w:rPr>
          <w:rFonts w:asciiTheme="minorHAnsi" w:hAnsiTheme="minorHAnsi" w:cstheme="minorHAnsi"/>
        </w:rPr>
      </w:pPr>
    </w:p>
    <w:p w14:paraId="7DBA9669" w14:textId="77777777" w:rsidR="00600AD7" w:rsidRDefault="00600AD7" w:rsidP="002F5749">
      <w:pPr>
        <w:rPr>
          <w:rFonts w:asciiTheme="minorHAnsi" w:hAnsiTheme="minorHAnsi" w:cstheme="minorHAnsi"/>
        </w:rPr>
      </w:pPr>
    </w:p>
    <w:p w14:paraId="1BDB2CA2" w14:textId="77777777" w:rsidR="00600AD7" w:rsidRPr="002F5749" w:rsidRDefault="00600AD7" w:rsidP="002F5749">
      <w:pPr>
        <w:rPr>
          <w:rFonts w:asciiTheme="minorHAnsi" w:hAnsiTheme="minorHAnsi" w:cstheme="minorHAnsi"/>
        </w:rPr>
      </w:pPr>
    </w:p>
    <w:p w14:paraId="775CF942" w14:textId="77777777" w:rsidR="00605D55" w:rsidRDefault="00605D55" w:rsidP="00EE78DF">
      <w:pPr>
        <w:rPr>
          <w:rFonts w:asciiTheme="minorHAnsi" w:hAnsiTheme="minorHAnsi" w:cstheme="minorHAnsi"/>
        </w:rPr>
      </w:pPr>
    </w:p>
    <w:p w14:paraId="4AAD24C7" w14:textId="77777777" w:rsidR="00C52740" w:rsidRPr="00B865D2" w:rsidRDefault="00C52740" w:rsidP="00600AD7">
      <w:pPr>
        <w:pStyle w:val="BodyTextIndent"/>
        <w:ind w:left="810" w:right="810"/>
      </w:pPr>
      <w:r w:rsidRPr="00B865D2">
        <w:t>Your project must have header comments and comments throughout the code to earn a Meets Expectations.</w:t>
      </w:r>
    </w:p>
    <w:p w14:paraId="12651396" w14:textId="77777777" w:rsidR="00C52740" w:rsidRPr="002F5749" w:rsidRDefault="00C52740">
      <w:pPr>
        <w:rPr>
          <w:rFonts w:asciiTheme="minorHAnsi" w:hAnsiTheme="minorHAnsi" w:cstheme="minorHAnsi"/>
        </w:rPr>
      </w:pPr>
    </w:p>
    <w:sectPr w:rsidR="00C52740" w:rsidRPr="002F5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4278"/>
    <w:multiLevelType w:val="hybridMultilevel"/>
    <w:tmpl w:val="3C3AD43A"/>
    <w:lvl w:ilvl="0" w:tplc="CF5C8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82C41"/>
    <w:multiLevelType w:val="hybridMultilevel"/>
    <w:tmpl w:val="BC221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87A6C"/>
    <w:multiLevelType w:val="hybridMultilevel"/>
    <w:tmpl w:val="4CF4C162"/>
    <w:lvl w:ilvl="0" w:tplc="476C74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FF4BE5"/>
    <w:multiLevelType w:val="multilevel"/>
    <w:tmpl w:val="0409001D"/>
    <w:styleLink w:val="simplenubmer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ED72445"/>
    <w:multiLevelType w:val="hybridMultilevel"/>
    <w:tmpl w:val="51220F22"/>
    <w:lvl w:ilvl="0" w:tplc="3C305C7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774A4"/>
    <w:multiLevelType w:val="hybridMultilevel"/>
    <w:tmpl w:val="0FF0AD64"/>
    <w:lvl w:ilvl="0" w:tplc="3C305C7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A745CB"/>
    <w:multiLevelType w:val="hybridMultilevel"/>
    <w:tmpl w:val="8E18CB3E"/>
    <w:lvl w:ilvl="0" w:tplc="3C305C7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FE213C"/>
    <w:multiLevelType w:val="multilevel"/>
    <w:tmpl w:val="BCF6C43A"/>
    <w:styleLink w:val="Style1"/>
    <w:lvl w:ilvl="0">
      <w:start w:val="1"/>
      <w:numFmt w:val="decimal"/>
      <w:lvlText w:val="%1."/>
      <w:lvlJc w:val="left"/>
      <w:pPr>
        <w:tabs>
          <w:tab w:val="num" w:pos="108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720" w:hanging="360"/>
      </w:pPr>
      <w:rPr>
        <w:rFonts w:ascii="Arial" w:hAnsi="Arial" w:hint="default"/>
        <w:sz w:val="22"/>
      </w:rPr>
    </w:lvl>
    <w:lvl w:ilvl="2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8" w15:restartNumberingAfterBreak="0">
    <w:nsid w:val="5AA95FE0"/>
    <w:multiLevelType w:val="hybridMultilevel"/>
    <w:tmpl w:val="952E95B0"/>
    <w:lvl w:ilvl="0" w:tplc="1924C4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DA234CB"/>
    <w:multiLevelType w:val="hybridMultilevel"/>
    <w:tmpl w:val="8B8E32B0"/>
    <w:lvl w:ilvl="0" w:tplc="E3CE0F12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9C745A"/>
    <w:multiLevelType w:val="hybridMultilevel"/>
    <w:tmpl w:val="2EF82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72774">
    <w:abstractNumId w:val="3"/>
  </w:num>
  <w:num w:numId="2" w16cid:durableId="2044404819">
    <w:abstractNumId w:val="7"/>
  </w:num>
  <w:num w:numId="3" w16cid:durableId="2004819660">
    <w:abstractNumId w:val="4"/>
  </w:num>
  <w:num w:numId="4" w16cid:durableId="1403793014">
    <w:abstractNumId w:val="10"/>
  </w:num>
  <w:num w:numId="5" w16cid:durableId="1157260435">
    <w:abstractNumId w:val="6"/>
  </w:num>
  <w:num w:numId="6" w16cid:durableId="1122267254">
    <w:abstractNumId w:val="5"/>
  </w:num>
  <w:num w:numId="7" w16cid:durableId="1939824519">
    <w:abstractNumId w:val="8"/>
  </w:num>
  <w:num w:numId="8" w16cid:durableId="1583682641">
    <w:abstractNumId w:val="0"/>
  </w:num>
  <w:num w:numId="9" w16cid:durableId="1772510540">
    <w:abstractNumId w:val="9"/>
  </w:num>
  <w:num w:numId="10" w16cid:durableId="1248878727">
    <w:abstractNumId w:val="1"/>
  </w:num>
  <w:num w:numId="11" w16cid:durableId="1059404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17"/>
    <w:rsid w:val="000134AF"/>
    <w:rsid w:val="00043449"/>
    <w:rsid w:val="000459A7"/>
    <w:rsid w:val="00046D0B"/>
    <w:rsid w:val="00055A54"/>
    <w:rsid w:val="000A2050"/>
    <w:rsid w:val="000E5053"/>
    <w:rsid w:val="000F558A"/>
    <w:rsid w:val="000F5CCE"/>
    <w:rsid w:val="00110FE6"/>
    <w:rsid w:val="00116FB8"/>
    <w:rsid w:val="001308AB"/>
    <w:rsid w:val="001449ED"/>
    <w:rsid w:val="00147361"/>
    <w:rsid w:val="00183EB1"/>
    <w:rsid w:val="001A1E23"/>
    <w:rsid w:val="001A7619"/>
    <w:rsid w:val="001B4E10"/>
    <w:rsid w:val="001B59D1"/>
    <w:rsid w:val="002009B5"/>
    <w:rsid w:val="00204CA2"/>
    <w:rsid w:val="002162A4"/>
    <w:rsid w:val="0022335E"/>
    <w:rsid w:val="00224659"/>
    <w:rsid w:val="00224C37"/>
    <w:rsid w:val="00256BD5"/>
    <w:rsid w:val="0028146D"/>
    <w:rsid w:val="002A4A69"/>
    <w:rsid w:val="002F3DAB"/>
    <w:rsid w:val="002F5749"/>
    <w:rsid w:val="00307261"/>
    <w:rsid w:val="00315B87"/>
    <w:rsid w:val="003171C3"/>
    <w:rsid w:val="00324651"/>
    <w:rsid w:val="003432E1"/>
    <w:rsid w:val="00350C79"/>
    <w:rsid w:val="00370B86"/>
    <w:rsid w:val="00382590"/>
    <w:rsid w:val="00383C2F"/>
    <w:rsid w:val="003A1561"/>
    <w:rsid w:val="003B026F"/>
    <w:rsid w:val="003E1E71"/>
    <w:rsid w:val="003E545E"/>
    <w:rsid w:val="0040243E"/>
    <w:rsid w:val="00410EEA"/>
    <w:rsid w:val="00433725"/>
    <w:rsid w:val="00435A17"/>
    <w:rsid w:val="004430D9"/>
    <w:rsid w:val="00482564"/>
    <w:rsid w:val="004A5397"/>
    <w:rsid w:val="004D01B3"/>
    <w:rsid w:val="004E3C02"/>
    <w:rsid w:val="0050259A"/>
    <w:rsid w:val="00510262"/>
    <w:rsid w:val="00525AF6"/>
    <w:rsid w:val="00535544"/>
    <w:rsid w:val="005461B0"/>
    <w:rsid w:val="00563AD7"/>
    <w:rsid w:val="005739C8"/>
    <w:rsid w:val="0057457D"/>
    <w:rsid w:val="005779E9"/>
    <w:rsid w:val="005D7A37"/>
    <w:rsid w:val="00600AD7"/>
    <w:rsid w:val="00605D55"/>
    <w:rsid w:val="006312AA"/>
    <w:rsid w:val="0063163A"/>
    <w:rsid w:val="00642EBC"/>
    <w:rsid w:val="00644B27"/>
    <w:rsid w:val="00676037"/>
    <w:rsid w:val="00682894"/>
    <w:rsid w:val="00687BE4"/>
    <w:rsid w:val="006A0756"/>
    <w:rsid w:val="006F35FB"/>
    <w:rsid w:val="006F4900"/>
    <w:rsid w:val="007014CE"/>
    <w:rsid w:val="007057D4"/>
    <w:rsid w:val="007235AB"/>
    <w:rsid w:val="00724F3B"/>
    <w:rsid w:val="00730BF6"/>
    <w:rsid w:val="00731ED9"/>
    <w:rsid w:val="00760424"/>
    <w:rsid w:val="007628EF"/>
    <w:rsid w:val="00771829"/>
    <w:rsid w:val="00771A52"/>
    <w:rsid w:val="00782542"/>
    <w:rsid w:val="00785A17"/>
    <w:rsid w:val="007E3B5B"/>
    <w:rsid w:val="007F0B0A"/>
    <w:rsid w:val="007F5641"/>
    <w:rsid w:val="00805F4C"/>
    <w:rsid w:val="0081052D"/>
    <w:rsid w:val="00821ACC"/>
    <w:rsid w:val="0084378E"/>
    <w:rsid w:val="008A043B"/>
    <w:rsid w:val="008C06A1"/>
    <w:rsid w:val="008C740B"/>
    <w:rsid w:val="008D483F"/>
    <w:rsid w:val="008E0AA0"/>
    <w:rsid w:val="00921003"/>
    <w:rsid w:val="009235A2"/>
    <w:rsid w:val="009B551F"/>
    <w:rsid w:val="009C312A"/>
    <w:rsid w:val="00A31D1C"/>
    <w:rsid w:val="00A852DB"/>
    <w:rsid w:val="00A947A2"/>
    <w:rsid w:val="00AB2273"/>
    <w:rsid w:val="00AB74A4"/>
    <w:rsid w:val="00AB7F69"/>
    <w:rsid w:val="00AC5FFB"/>
    <w:rsid w:val="00B04AD8"/>
    <w:rsid w:val="00B12150"/>
    <w:rsid w:val="00B23F0D"/>
    <w:rsid w:val="00B26397"/>
    <w:rsid w:val="00B51613"/>
    <w:rsid w:val="00B60503"/>
    <w:rsid w:val="00B7128E"/>
    <w:rsid w:val="00BA7853"/>
    <w:rsid w:val="00BC303E"/>
    <w:rsid w:val="00BC60CE"/>
    <w:rsid w:val="00BD0EC9"/>
    <w:rsid w:val="00C241C6"/>
    <w:rsid w:val="00C341FF"/>
    <w:rsid w:val="00C34402"/>
    <w:rsid w:val="00C520C7"/>
    <w:rsid w:val="00C52740"/>
    <w:rsid w:val="00C67BBC"/>
    <w:rsid w:val="00C805AD"/>
    <w:rsid w:val="00C9030E"/>
    <w:rsid w:val="00CA5306"/>
    <w:rsid w:val="00CB2471"/>
    <w:rsid w:val="00CB6444"/>
    <w:rsid w:val="00CD1905"/>
    <w:rsid w:val="00CD7E80"/>
    <w:rsid w:val="00CE4E95"/>
    <w:rsid w:val="00CF4625"/>
    <w:rsid w:val="00D209BA"/>
    <w:rsid w:val="00D33C0B"/>
    <w:rsid w:val="00D41412"/>
    <w:rsid w:val="00D61290"/>
    <w:rsid w:val="00D63E31"/>
    <w:rsid w:val="00D646D5"/>
    <w:rsid w:val="00D75D59"/>
    <w:rsid w:val="00D90385"/>
    <w:rsid w:val="00DA6AF2"/>
    <w:rsid w:val="00DB2142"/>
    <w:rsid w:val="00DC7409"/>
    <w:rsid w:val="00DF7D21"/>
    <w:rsid w:val="00E00C75"/>
    <w:rsid w:val="00E14CA6"/>
    <w:rsid w:val="00E1798B"/>
    <w:rsid w:val="00EB095D"/>
    <w:rsid w:val="00EE78DF"/>
    <w:rsid w:val="00F06D9C"/>
    <w:rsid w:val="00F201A4"/>
    <w:rsid w:val="00FA7B11"/>
    <w:rsid w:val="00FD155D"/>
    <w:rsid w:val="00FE7126"/>
    <w:rsid w:val="00FF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AD9C8"/>
  <w15:chartTrackingRefBased/>
  <w15:docId w15:val="{3A7C03E1-0173-4C1A-8130-A19A794FE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050"/>
    <w:pPr>
      <w:spacing w:after="0" w:line="240" w:lineRule="auto"/>
    </w:pPr>
    <w:rPr>
      <w:rFonts w:ascii="Calibri" w:hAnsi="Calibri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A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A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A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A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A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A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A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WPI">
    <w:name w:val="Code_WPI"/>
    <w:basedOn w:val="BodyText"/>
    <w:next w:val="Normal"/>
    <w:link w:val="CodeWPIChar"/>
    <w:qFormat/>
    <w:rsid w:val="00BC303E"/>
    <w:pPr>
      <w:spacing w:after="0"/>
    </w:pPr>
    <w:rPr>
      <w:rFonts w:ascii="Courier New" w:hAnsi="Courier New"/>
    </w:rPr>
  </w:style>
  <w:style w:type="paragraph" w:styleId="BodyText">
    <w:name w:val="Body Text"/>
    <w:basedOn w:val="Normal"/>
    <w:link w:val="BodyTextChar"/>
    <w:uiPriority w:val="99"/>
    <w:semiHidden/>
    <w:unhideWhenUsed/>
    <w:rsid w:val="00AB74A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B74A4"/>
  </w:style>
  <w:style w:type="paragraph" w:customStyle="1" w:styleId="code">
    <w:name w:val="code"/>
    <w:basedOn w:val="Normal"/>
    <w:next w:val="Normal"/>
    <w:qFormat/>
    <w:rsid w:val="00BC303E"/>
    <w:pPr>
      <w:contextualSpacing/>
    </w:pPr>
    <w:rPr>
      <w:rFonts w:ascii="Courier New" w:eastAsiaTheme="minorHAnsi" w:hAnsi="Courier New" w:cstheme="minorBidi"/>
      <w:sz w:val="20"/>
      <w:szCs w:val="22"/>
    </w:rPr>
  </w:style>
  <w:style w:type="character" w:customStyle="1" w:styleId="Code0">
    <w:name w:val="Code"/>
    <w:basedOn w:val="DefaultParagraphFont"/>
    <w:uiPriority w:val="1"/>
    <w:qFormat/>
    <w:rsid w:val="000F5CCE"/>
    <w:rPr>
      <w:rFonts w:ascii="Courier New" w:hAnsi="Courier New" w:cs="Courier New"/>
      <w:sz w:val="22"/>
      <w:szCs w:val="20"/>
    </w:rPr>
  </w:style>
  <w:style w:type="paragraph" w:styleId="ListParagraph">
    <w:name w:val="List Paragraph"/>
    <w:basedOn w:val="Normal"/>
    <w:uiPriority w:val="34"/>
    <w:qFormat/>
    <w:rsid w:val="00A31D1C"/>
    <w:pPr>
      <w:ind w:left="720"/>
    </w:pPr>
  </w:style>
  <w:style w:type="numbering" w:customStyle="1" w:styleId="simplenubmer">
    <w:name w:val="simple_nubmer"/>
    <w:uiPriority w:val="99"/>
    <w:rsid w:val="00760424"/>
    <w:pPr>
      <w:numPr>
        <w:numId w:val="1"/>
      </w:numPr>
    </w:pPr>
  </w:style>
  <w:style w:type="numbering" w:customStyle="1" w:styleId="Style1">
    <w:name w:val="Style1"/>
    <w:uiPriority w:val="99"/>
    <w:rsid w:val="00760424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5D7A3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E78DF"/>
    <w:rPr>
      <w:rFonts w:asciiTheme="majorHAnsi" w:eastAsiaTheme="majorEastAsia" w:hAnsiTheme="majorHAnsi" w:cstheme="majorBidi"/>
      <w:b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D7A37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A37"/>
    <w:rPr>
      <w:rFonts w:eastAsiaTheme="majorEastAsia" w:cstheme="majorBidi"/>
      <w:i/>
      <w:iCs/>
      <w:color w:val="0F4761" w:themeColor="accent1" w:themeShade="BF"/>
      <w:kern w:val="0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A37"/>
    <w:rPr>
      <w:rFonts w:eastAsiaTheme="majorEastAsia" w:cstheme="majorBidi"/>
      <w:color w:val="0F4761" w:themeColor="accent1" w:themeShade="BF"/>
      <w:kern w:val="0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A37"/>
    <w:rPr>
      <w:rFonts w:eastAsiaTheme="majorEastAsia" w:cstheme="majorBidi"/>
      <w:i/>
      <w:iCs/>
      <w:color w:val="595959" w:themeColor="text1" w:themeTint="A6"/>
      <w:kern w:val="0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A37"/>
    <w:rPr>
      <w:rFonts w:eastAsiaTheme="majorEastAsia" w:cstheme="majorBidi"/>
      <w:color w:val="595959" w:themeColor="text1" w:themeTint="A6"/>
      <w:kern w:val="0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A37"/>
    <w:rPr>
      <w:rFonts w:eastAsiaTheme="majorEastAsia" w:cstheme="majorBidi"/>
      <w:i/>
      <w:iCs/>
      <w:color w:val="272727" w:themeColor="text1" w:themeTint="D8"/>
      <w:kern w:val="0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A37"/>
    <w:rPr>
      <w:rFonts w:eastAsiaTheme="majorEastAsia" w:cstheme="majorBidi"/>
      <w:color w:val="272727" w:themeColor="text1" w:themeTint="D8"/>
      <w:kern w:val="0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C303E"/>
    <w:pPr>
      <w:spacing w:after="80"/>
      <w:contextualSpacing/>
      <w:jc w:val="center"/>
    </w:pPr>
    <w:rPr>
      <w:rFonts w:asciiTheme="minorHAnsi" w:eastAsiaTheme="majorEastAsia" w:hAnsiTheme="minorHAnsi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3E"/>
    <w:rPr>
      <w:rFonts w:eastAsiaTheme="majorEastAsia" w:cstheme="majorBidi"/>
      <w:b/>
      <w:spacing w:val="-10"/>
      <w:kern w:val="28"/>
      <w:sz w:val="32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A3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A3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D7A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A37"/>
    <w:rPr>
      <w:rFonts w:ascii="Calibri" w:hAnsi="Calibri" w:cs="Times New Roman"/>
      <w:i/>
      <w:iCs/>
      <w:color w:val="404040" w:themeColor="text1" w:themeTint="BF"/>
      <w:kern w:val="0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5D7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A37"/>
    <w:rPr>
      <w:rFonts w:ascii="Calibri" w:hAnsi="Calibri" w:cs="Times New Roman"/>
      <w:i/>
      <w:iCs/>
      <w:color w:val="0F4761" w:themeColor="accent1" w:themeShade="BF"/>
      <w:kern w:val="0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D7A37"/>
    <w:rPr>
      <w:b/>
      <w:bCs/>
      <w:smallCaps/>
      <w:color w:val="0F4761" w:themeColor="accent1" w:themeShade="BF"/>
      <w:spacing w:val="5"/>
    </w:rPr>
  </w:style>
  <w:style w:type="character" w:customStyle="1" w:styleId="CodeWPIChar">
    <w:name w:val="Code_WPI Char"/>
    <w:basedOn w:val="BodyTextChar"/>
    <w:link w:val="CodeWPI"/>
    <w:rsid w:val="00BC303E"/>
    <w:rPr>
      <w:rFonts w:ascii="Courier New" w:hAnsi="Courier New" w:cs="Times New Roman"/>
      <w:kern w:val="0"/>
      <w:szCs w:val="24"/>
      <w14:ligatures w14:val="none"/>
    </w:rPr>
  </w:style>
  <w:style w:type="table" w:styleId="TableGrid">
    <w:name w:val="Table Grid"/>
    <w:basedOn w:val="TableNormal"/>
    <w:uiPriority w:val="39"/>
    <w:rsid w:val="002F5749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iPriority w:val="99"/>
    <w:unhideWhenUsed/>
    <w:rsid w:val="00A852DB"/>
    <w:pPr>
      <w:ind w:left="720"/>
    </w:pPr>
    <w:rPr>
      <w:b/>
      <w:bCs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852DB"/>
    <w:rPr>
      <w:rFonts w:ascii="Calibri" w:hAnsi="Calibri" w:cs="Times New Roman"/>
      <w:b/>
      <w:bCs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mortensen\OneDrive%20-%20Worcester%20Polytechnic%20Institute%20(wpi.edu)\Documents\Custom%20Office%20Templates\Projec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89c76f5-ca15-41f9-884b-55ec15a0672a}" enabled="0" method="" siteId="{589c76f5-ca15-41f9-884b-55ec15a067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Project template</Template>
  <TotalTime>95</TotalTime>
  <Pages>4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WPI</Company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Mortensen, Jennifer</dc:creator>
  <cp:keywords/>
  <dc:description/>
  <cp:lastModifiedBy>Mortensen, Jennifer</cp:lastModifiedBy>
  <cp:revision>11</cp:revision>
  <cp:lastPrinted>2026-09-21T14:19:00Z</cp:lastPrinted>
  <dcterms:created xsi:type="dcterms:W3CDTF">2026-09-23T17:48:00Z</dcterms:created>
  <dcterms:modified xsi:type="dcterms:W3CDTF">2026-09-23T19:32:00Z</dcterms:modified>
</cp:coreProperties>
</file>